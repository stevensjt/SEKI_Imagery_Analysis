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7329C"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17CD578D" w14:textId="77777777" w:rsidR="00A27DF5" w:rsidRPr="000D085D" w:rsidRDefault="008C47DE" w:rsidP="00A27DF5">
      <w:pPr>
        <w:spacing w:line="480" w:lineRule="auto"/>
        <w:rPr>
          <w:rFonts w:ascii="Times New Roman" w:hAnsi="Times New Roman" w:cs="Times New Roman"/>
          <w:b/>
        </w:rPr>
      </w:pPr>
      <w:r>
        <w:rPr>
          <w:rFonts w:ascii="Times New Roman" w:hAnsi="Times New Roman" w:cs="Times New Roman"/>
          <w:i/>
        </w:rPr>
        <w:t>Vegetation and soil moisture under active fire regime</w:t>
      </w:r>
      <w:r w:rsidR="00A27DF5" w:rsidRPr="000D085D">
        <w:rPr>
          <w:rFonts w:ascii="Times New Roman" w:hAnsi="Times New Roman" w:cs="Times New Roman"/>
          <w:b/>
        </w:rPr>
        <w:t xml:space="preserve"> </w:t>
      </w:r>
    </w:p>
    <w:p w14:paraId="3BA47DA3" w14:textId="77777777" w:rsidR="00A27DF5" w:rsidRPr="000D085D" w:rsidRDefault="00A27DF5" w:rsidP="00A27DF5">
      <w:pPr>
        <w:spacing w:line="480" w:lineRule="auto"/>
        <w:rPr>
          <w:rFonts w:ascii="Times New Roman" w:hAnsi="Times New Roman" w:cs="Times New Roman"/>
        </w:rPr>
      </w:pPr>
    </w:p>
    <w:p w14:paraId="30749FA5"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051D5716" w14:textId="5897EFA9" w:rsidR="00A73785" w:rsidRPr="000D085D" w:rsidRDefault="00DF10FB" w:rsidP="00A27DF5">
      <w:pPr>
        <w:spacing w:line="480" w:lineRule="auto"/>
        <w:rPr>
          <w:rFonts w:ascii="Times New Roman" w:hAnsi="Times New Roman" w:cs="Times New Roman"/>
        </w:rPr>
      </w:pPr>
      <w:r>
        <w:rPr>
          <w:rFonts w:ascii="Times New Roman" w:hAnsi="Times New Roman" w:cs="Times New Roman"/>
        </w:rPr>
        <w:t>Forest v</w:t>
      </w:r>
      <w:r w:rsidR="008C47DE">
        <w:rPr>
          <w:rFonts w:ascii="Times New Roman" w:hAnsi="Times New Roman" w:cs="Times New Roman"/>
        </w:rPr>
        <w:t>egetation</w:t>
      </w:r>
      <w:r>
        <w:rPr>
          <w:rFonts w:ascii="Times New Roman" w:hAnsi="Times New Roman" w:cs="Times New Roman"/>
        </w:rPr>
        <w:t xml:space="preserve"> change</w:t>
      </w:r>
      <w:r w:rsidR="008C47DE">
        <w:rPr>
          <w:rFonts w:ascii="Times New Roman" w:hAnsi="Times New Roman" w:cs="Times New Roman"/>
        </w:rPr>
        <w:t xml:space="preserve"> and </w:t>
      </w:r>
      <w:r>
        <w:rPr>
          <w:rFonts w:ascii="Times New Roman" w:hAnsi="Times New Roman" w:cs="Times New Roman"/>
        </w:rPr>
        <w:t>surface hydrology</w:t>
      </w:r>
      <w:r w:rsidR="008C47DE">
        <w:rPr>
          <w:rFonts w:ascii="Times New Roman" w:hAnsi="Times New Roman" w:cs="Times New Roman"/>
        </w:rPr>
        <w:t xml:space="preserve"> following 48 years of managed wildfire</w:t>
      </w:r>
    </w:p>
    <w:p w14:paraId="51A287CF" w14:textId="77777777" w:rsidR="008730C8" w:rsidRPr="000D085D" w:rsidRDefault="008730C8" w:rsidP="008730C8">
      <w:pPr>
        <w:spacing w:line="480" w:lineRule="auto"/>
        <w:jc w:val="center"/>
        <w:rPr>
          <w:rFonts w:ascii="Times New Roman" w:hAnsi="Times New Roman" w:cs="Times New Roman"/>
        </w:rPr>
      </w:pPr>
    </w:p>
    <w:p w14:paraId="6340FF77"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4F956E51" w14:textId="265899C9" w:rsidR="00A73785" w:rsidRPr="000D085D" w:rsidRDefault="00A73785" w:rsidP="00A27DF5">
      <w:pPr>
        <w:spacing w:line="480" w:lineRule="auto"/>
        <w:rPr>
          <w:rFonts w:ascii="Times New Roman" w:hAnsi="Times New Roman"/>
          <w:vertAlign w:val="subscript"/>
        </w:rPr>
      </w:pPr>
      <w:r w:rsidRPr="000D085D">
        <w:rPr>
          <w:rFonts w:ascii="Times New Roman" w:hAnsi="Times New Roman"/>
        </w:rPr>
        <w:t xml:space="preserve">Jens T. Stevens </w:t>
      </w:r>
      <w:r w:rsidRPr="000D085D">
        <w:rPr>
          <w:rFonts w:ascii="Times New Roman" w:hAnsi="Times New Roman"/>
          <w:vertAlign w:val="superscript"/>
        </w:rPr>
        <w:t>1*, 2</w:t>
      </w:r>
      <w:r w:rsidRPr="000D085D">
        <w:rPr>
          <w:rFonts w:ascii="Times New Roman" w:hAnsi="Times New Roman"/>
        </w:rPr>
        <w:t xml:space="preserve"> </w:t>
      </w:r>
      <w:r w:rsidR="008C47DE">
        <w:rPr>
          <w:rFonts w:ascii="Times New Roman" w:hAnsi="Times New Roman"/>
        </w:rPr>
        <w:t>Other authors here</w:t>
      </w:r>
      <w:r w:rsidR="00CC3B93">
        <w:rPr>
          <w:rFonts w:ascii="Times New Roman" w:hAnsi="Times New Roman"/>
        </w:rPr>
        <w:t xml:space="preserve">, in whatever order: Ekaterina </w:t>
      </w:r>
      <w:proofErr w:type="spellStart"/>
      <w:r w:rsidR="00CC3B93">
        <w:rPr>
          <w:rFonts w:ascii="Times New Roman" w:hAnsi="Times New Roman"/>
        </w:rPr>
        <w:t>Rakhmatulina</w:t>
      </w:r>
      <w:proofErr w:type="spellEnd"/>
      <w:r w:rsidR="00CC3B93">
        <w:rPr>
          <w:rFonts w:ascii="Times New Roman" w:hAnsi="Times New Roman"/>
        </w:rPr>
        <w:t xml:space="preserve">, Gabrielle </w:t>
      </w:r>
      <w:proofErr w:type="spellStart"/>
      <w:r w:rsidR="00CC3B93">
        <w:rPr>
          <w:rFonts w:ascii="Times New Roman" w:hAnsi="Times New Roman"/>
        </w:rPr>
        <w:t>Boisrame</w:t>
      </w:r>
      <w:proofErr w:type="spellEnd"/>
      <w:r w:rsidR="00CC3B93">
        <w:rPr>
          <w:rFonts w:ascii="Times New Roman" w:hAnsi="Times New Roman"/>
        </w:rPr>
        <w:t>, Brandon Collins, Scott Stephens, Sally Thompson, others?</w:t>
      </w:r>
    </w:p>
    <w:p w14:paraId="32B5FD75" w14:textId="77777777" w:rsidR="00A73785" w:rsidRPr="000D085D" w:rsidRDefault="00A73785" w:rsidP="00A73785">
      <w:pPr>
        <w:spacing w:line="480" w:lineRule="auto"/>
        <w:rPr>
          <w:rFonts w:ascii="Times New Roman" w:hAnsi="Times New Roman"/>
        </w:rPr>
      </w:pPr>
    </w:p>
    <w:p w14:paraId="0AC937CA"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646E0265" w14:textId="77777777" w:rsidR="00A73785" w:rsidRPr="000D085D" w:rsidRDefault="00A73785" w:rsidP="00A73785">
      <w:pPr>
        <w:spacing w:line="480" w:lineRule="auto"/>
        <w:rPr>
          <w:rFonts w:ascii="Times New Roman" w:hAnsi="Times New Roman"/>
        </w:rPr>
      </w:pPr>
      <w:r w:rsidRPr="000D085D">
        <w:rPr>
          <w:rFonts w:ascii="Times New Roman" w:hAnsi="Times New Roman"/>
          <w:vertAlign w:val="superscript"/>
        </w:rPr>
        <w:t>1</w:t>
      </w:r>
      <w:r w:rsidR="008C47DE">
        <w:rPr>
          <w:rFonts w:ascii="Times New Roman" w:hAnsi="Times New Roman"/>
        </w:rPr>
        <w:t>Department of</w:t>
      </w:r>
      <w:r w:rsidRPr="000D085D">
        <w:rPr>
          <w:rFonts w:ascii="Times New Roman" w:hAnsi="Times New Roman"/>
        </w:rPr>
        <w:t xml:space="preserve">; </w:t>
      </w:r>
    </w:p>
    <w:p w14:paraId="6B5EB781" w14:textId="77777777" w:rsidR="00A73785" w:rsidRPr="000D085D" w:rsidRDefault="00A73785" w:rsidP="00A73785">
      <w:pPr>
        <w:spacing w:line="480" w:lineRule="auto"/>
        <w:rPr>
          <w:rFonts w:ascii="Times New Roman" w:hAnsi="Times New Roman"/>
        </w:rPr>
      </w:pPr>
      <w:r w:rsidRPr="000D085D">
        <w:rPr>
          <w:rFonts w:ascii="Times New Roman" w:hAnsi="Times New Roman"/>
          <w:vertAlign w:val="superscript"/>
        </w:rPr>
        <w:t>2</w:t>
      </w:r>
      <w:r w:rsidR="008C47DE">
        <w:rPr>
          <w:rFonts w:ascii="Times New Roman" w:hAnsi="Times New Roman"/>
        </w:rPr>
        <w:t>US Geological Survey</w:t>
      </w:r>
    </w:p>
    <w:p w14:paraId="2BB2AF66" w14:textId="77777777" w:rsidR="008730C8" w:rsidRPr="000D085D" w:rsidRDefault="00A73785" w:rsidP="00A27DF5">
      <w:pPr>
        <w:spacing w:line="480" w:lineRule="auto"/>
        <w:rPr>
          <w:rFonts w:ascii="Times New Roman" w:hAnsi="Times New Roman"/>
        </w:rPr>
      </w:pPr>
      <w:r w:rsidRPr="000D085D">
        <w:rPr>
          <w:rFonts w:ascii="Times New Roman" w:hAnsi="Times New Roman"/>
        </w:rPr>
        <w:t>*Corresponding Author: Department of Plant Sciences, UC Davis, 1 Shields Ave, Davis, CA, 95616. E-mail: jtstevens@ucdavis.edu, Telephone: 530-752-5011.</w:t>
      </w:r>
      <w:r w:rsidR="008730C8" w:rsidRPr="000D085D">
        <w:rPr>
          <w:rFonts w:ascii="Times New Roman" w:hAnsi="Times New Roman" w:cs="Times New Roman"/>
        </w:rPr>
        <w:br w:type="page"/>
      </w:r>
    </w:p>
    <w:p w14:paraId="00FFA650"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7"/>
          <w:footerReference w:type="default" r:id="rId8"/>
          <w:pgSz w:w="12240" w:h="15840"/>
          <w:pgMar w:top="1440" w:right="1440" w:bottom="1440" w:left="1440" w:header="720" w:footer="720" w:gutter="0"/>
          <w:lnNumType w:countBy="1" w:restart="continuous"/>
          <w:cols w:space="720"/>
        </w:sectPr>
      </w:pPr>
    </w:p>
    <w:p w14:paraId="6A9BFEC3" w14:textId="77777777" w:rsidR="008C47DE" w:rsidRDefault="008C47DE" w:rsidP="008C47DE">
      <w:pPr>
        <w:spacing w:line="480" w:lineRule="auto"/>
        <w:rPr>
          <w:rFonts w:ascii="Times New Roman" w:hAnsi="Times New Roman" w:cs="Times New Roman"/>
          <w:b/>
        </w:rPr>
      </w:pPr>
      <w:r>
        <w:rPr>
          <w:rFonts w:ascii="Times New Roman" w:hAnsi="Times New Roman" w:cs="Times New Roman"/>
          <w:b/>
        </w:rPr>
        <w:lastRenderedPageBreak/>
        <w:t>Abstract</w:t>
      </w:r>
    </w:p>
    <w:p w14:paraId="7D89656A" w14:textId="77777777" w:rsidR="008C47DE" w:rsidRDefault="008C47DE" w:rsidP="008C47DE">
      <w:pPr>
        <w:spacing w:line="480" w:lineRule="auto"/>
        <w:rPr>
          <w:rFonts w:ascii="Times New Roman" w:hAnsi="Times New Roman" w:cs="Times New Roman"/>
        </w:rPr>
      </w:pPr>
      <w:r>
        <w:rPr>
          <w:rFonts w:ascii="Times New Roman" w:hAnsi="Times New Roman" w:cs="Times New Roman"/>
        </w:rPr>
        <w:t>Something</w:t>
      </w:r>
    </w:p>
    <w:p w14:paraId="1B04925D" w14:textId="77777777" w:rsidR="008C47DE" w:rsidRDefault="008C47DE">
      <w:pPr>
        <w:rPr>
          <w:rFonts w:ascii="Times New Roman" w:hAnsi="Times New Roman" w:cs="Times New Roman"/>
        </w:rPr>
      </w:pPr>
      <w:r>
        <w:rPr>
          <w:rFonts w:ascii="Times New Roman" w:hAnsi="Times New Roman" w:cs="Times New Roman"/>
        </w:rPr>
        <w:br w:type="page"/>
      </w:r>
    </w:p>
    <w:p w14:paraId="196FC132" w14:textId="52D12AE3" w:rsidR="008C47DE" w:rsidRDefault="008C47DE" w:rsidP="008C47DE">
      <w:pPr>
        <w:spacing w:line="480" w:lineRule="auto"/>
        <w:rPr>
          <w:rFonts w:ascii="Times New Roman" w:hAnsi="Times New Roman" w:cs="Times New Roman"/>
        </w:rPr>
      </w:pPr>
      <w:r>
        <w:rPr>
          <w:rFonts w:ascii="Times New Roman" w:hAnsi="Times New Roman" w:cs="Times New Roman"/>
          <w:b/>
        </w:rPr>
        <w:lastRenderedPageBreak/>
        <w:t>Introduction</w:t>
      </w:r>
      <w:r w:rsidR="002316B0">
        <w:rPr>
          <w:rFonts w:ascii="Times New Roman" w:hAnsi="Times New Roman" w:cs="Times New Roman"/>
          <w:b/>
        </w:rPr>
        <w:t xml:space="preserve"> </w:t>
      </w:r>
      <w:r w:rsidR="002316B0">
        <w:rPr>
          <w:rFonts w:ascii="Times New Roman" w:hAnsi="Times New Roman" w:cs="Times New Roman"/>
        </w:rPr>
        <w:t>(General outline to be filled in by co-authors)</w:t>
      </w:r>
    </w:p>
    <w:p w14:paraId="1D3101A3" w14:textId="740C284E" w:rsidR="0065308B" w:rsidRDefault="00A1346F" w:rsidP="008C47DE">
      <w:pPr>
        <w:spacing w:line="480" w:lineRule="auto"/>
        <w:rPr>
          <w:rFonts w:ascii="Times New Roman" w:hAnsi="Times New Roman" w:cs="Times New Roman"/>
        </w:rPr>
      </w:pPr>
      <w:r>
        <w:rPr>
          <w:rFonts w:ascii="Times New Roman" w:hAnsi="Times New Roman" w:cs="Times New Roman"/>
        </w:rPr>
        <w:t xml:space="preserve">Like </w:t>
      </w:r>
      <w:r w:rsidR="004061B6">
        <w:rPr>
          <w:rFonts w:ascii="Times New Roman" w:hAnsi="Times New Roman" w:cs="Times New Roman"/>
        </w:rPr>
        <w:t>much</w:t>
      </w:r>
      <w:r>
        <w:rPr>
          <w:rFonts w:ascii="Times New Roman" w:hAnsi="Times New Roman" w:cs="Times New Roman"/>
        </w:rPr>
        <w:t xml:space="preserve"> of the continental United States, the forests of California’s Sierra Nevada have experienced fire exclusion since the end of the 1800s, and were managed under an active policy of fire suppression through</w:t>
      </w:r>
      <w:r w:rsidR="004061B6">
        <w:rPr>
          <w:rFonts w:ascii="Times New Roman" w:hAnsi="Times New Roman" w:cs="Times New Roman"/>
        </w:rPr>
        <w:t>out</w:t>
      </w:r>
      <w:r>
        <w:rPr>
          <w:rFonts w:ascii="Times New Roman" w:hAnsi="Times New Roman" w:cs="Times New Roman"/>
        </w:rPr>
        <w:t xml:space="preserve"> the Twentieth Century</w:t>
      </w:r>
      <w:r w:rsidR="00A27F96">
        <w:rPr>
          <w:rFonts w:ascii="Times New Roman" w:hAnsi="Times New Roman" w:cs="Times New Roman"/>
        </w:rPr>
        <w:t xml:space="preserve"> </w:t>
      </w:r>
      <w:r w:rsidR="00A27F96">
        <w:rPr>
          <w:rFonts w:ascii="Times New Roman" w:hAnsi="Times New Roman" w:cs="Times New Roman"/>
        </w:rPr>
        <w:fldChar w:fldCharType="begin"/>
      </w:r>
      <w:r w:rsidR="00A27F96">
        <w:rPr>
          <w:rFonts w:ascii="Times New Roman" w:hAnsi="Times New Roman" w:cs="Times New Roman"/>
        </w:rPr>
        <w:instrText xml:space="preserve"> ADDIN EN.CITE &lt;EndNote&gt;&lt;Cite&gt;&lt;Author&gt;McKelvey&lt;/Author&gt;&lt;Year&gt;1996&lt;/Year&gt;&lt;RecNum&gt;33&lt;/RecNum&gt;&lt;DisplayText&gt;(McKelvey et al. 1996)&lt;/DisplayText&gt;&lt;record&gt;&lt;rec-number&gt;33&lt;/rec-number&gt;&lt;foreign-keys&gt;&lt;key app="EN" db-id="9sss0fpeaz5e5he5vt6vas9rrw9e05exp2xa" timestamp="1540486924"&gt;33&lt;/key&gt;&lt;/foreign-keys&gt;&lt;ref-type name="Conference Proceedings"&gt;10&lt;/ref-type&gt;&lt;contributors&gt;&lt;authors&gt;&lt;author&gt;McKelvey, Kevin S&lt;/author&gt;&lt;author&gt;Skinner, Carl N&lt;/author&gt;&lt;author&gt;Chang, Chi-ru&lt;/author&gt;&lt;author&gt;Erman, Don C&lt;/author&gt;&lt;author&gt;Husari, Susan J&lt;/author&gt;&lt;author&gt;Parsons, David J&lt;/author&gt;&lt;author&gt;van Wagtendonk, Jan W&lt;/author&gt;&lt;author&gt;Weatherspoon, C Phillip&lt;/author&gt;&lt;/authors&gt;&lt;/contributors&gt;&lt;titles&gt;&lt;title&gt;An overview of fire in the Sierra Nevada&lt;/title&gt;&lt;secondary-title&gt;Pages 1033-1040 in: Sierra Nevada Ecosystem Project, Final Report to Congress, Vol. II, Assessments and Scientific Basis for Management Options. Davis, CA: University of California, Centers for Water and Wildland Resources. Report No. 37.&lt;/secondary-title&gt;&lt;/titles&gt;&lt;dates&gt;&lt;year&gt;1996&lt;/year&gt;&lt;/dates&gt;&lt;urls&gt;&lt;/urls&gt;&lt;/record&gt;&lt;/Cite&gt;&lt;/EndNote&gt;</w:instrText>
      </w:r>
      <w:r w:rsidR="00A27F96">
        <w:rPr>
          <w:rFonts w:ascii="Times New Roman" w:hAnsi="Times New Roman" w:cs="Times New Roman"/>
        </w:rPr>
        <w:fldChar w:fldCharType="separate"/>
      </w:r>
      <w:r w:rsidR="00A27F96">
        <w:rPr>
          <w:rFonts w:ascii="Times New Roman" w:hAnsi="Times New Roman" w:cs="Times New Roman"/>
          <w:noProof/>
        </w:rPr>
        <w:t>(</w:t>
      </w:r>
      <w:hyperlink w:anchor="_ENREF_11" w:tooltip="McKelvey, 1996 #33" w:history="1">
        <w:r w:rsidR="008E6BFC">
          <w:rPr>
            <w:rFonts w:ascii="Times New Roman" w:hAnsi="Times New Roman" w:cs="Times New Roman"/>
            <w:noProof/>
          </w:rPr>
          <w:t>McKelvey et al. 1996</w:t>
        </w:r>
      </w:hyperlink>
      <w:r w:rsidR="00A27F96">
        <w:rPr>
          <w:rFonts w:ascii="Times New Roman" w:hAnsi="Times New Roman" w:cs="Times New Roman"/>
          <w:noProof/>
        </w:rPr>
        <w:t>)</w:t>
      </w:r>
      <w:r w:rsidR="00A27F96">
        <w:rPr>
          <w:rFonts w:ascii="Times New Roman" w:hAnsi="Times New Roman" w:cs="Times New Roman"/>
        </w:rPr>
        <w:fldChar w:fldCharType="end"/>
      </w:r>
      <w:r>
        <w:rPr>
          <w:rFonts w:ascii="Times New Roman" w:hAnsi="Times New Roman" w:cs="Times New Roman"/>
        </w:rPr>
        <w:t>.  The consequences of this fire exclusion for the vegetation of the Sierra Nevada are well known</w:t>
      </w:r>
      <w:r w:rsidR="004061B6">
        <w:rPr>
          <w:rFonts w:ascii="Times New Roman" w:hAnsi="Times New Roman" w:cs="Times New Roman"/>
        </w:rPr>
        <w:t>,</w:t>
      </w:r>
      <w:r>
        <w:rPr>
          <w:rFonts w:ascii="Times New Roman" w:hAnsi="Times New Roman" w:cs="Times New Roman"/>
        </w:rPr>
        <w:t xml:space="preserve"> including: increases in forested area, forest stem density and uniformity of stands, reductions in landscape heterogeneity, and suppressed reproduction of fire-mediated </w:t>
      </w:r>
      <w:proofErr w:type="spellStart"/>
      <w:r>
        <w:rPr>
          <w:rFonts w:ascii="Times New Roman" w:hAnsi="Times New Roman" w:cs="Times New Roman"/>
        </w:rPr>
        <w:t>serotinus</w:t>
      </w:r>
      <w:proofErr w:type="spellEnd"/>
      <w:r>
        <w:rPr>
          <w:rFonts w:ascii="Times New Roman" w:hAnsi="Times New Roman" w:cs="Times New Roman"/>
        </w:rPr>
        <w:t xml:space="preserve"> species</w:t>
      </w:r>
      <w:r w:rsidR="00A27F96">
        <w:rPr>
          <w:rFonts w:ascii="Times New Roman" w:hAnsi="Times New Roman" w:cs="Times New Roman"/>
        </w:rPr>
        <w:t xml:space="preserve"> </w:t>
      </w:r>
      <w:r w:rsidR="00A27F96">
        <w:rPr>
          <w:rFonts w:ascii="Times New Roman" w:hAnsi="Times New Roman" w:cs="Times New Roman"/>
        </w:rPr>
        <w:fldChar w:fldCharType="begin"/>
      </w:r>
      <w:r w:rsidR="00A27F96">
        <w:rPr>
          <w:rFonts w:ascii="Times New Roman" w:hAnsi="Times New Roman" w:cs="Times New Roman"/>
        </w:rPr>
        <w:instrText xml:space="preserve"> ADDIN EN.CITE &lt;EndNote&gt;&lt;Cite&gt;&lt;Author&gt;Collins&lt;/Author&gt;&lt;Year&gt;2011&lt;/Year&gt;&lt;RecNum&gt;13&lt;/RecNum&gt;&lt;DisplayText&gt;(Collins et al. 2011)&lt;/DisplayText&gt;&lt;record&gt;&lt;rec-number&gt;13&lt;/rec-number&gt;&lt;foreign-keys&gt;&lt;key app="EN" db-id="9sss0fpeaz5e5he5vt6vas9rrw9e05exp2xa" timestamp="1520357417"&gt;13&lt;/key&gt;&lt;/foreign-keys&gt;&lt;ref-type name="Journal Article"&gt;17&lt;/ref-type&gt;&lt;contributors&gt;&lt;authors&gt;&lt;author&gt;Collins, Brandon M&lt;/author&gt;&lt;author&gt;Everett, Richard G&lt;/author&gt;&lt;author&gt;Stephens, Scott L&lt;/author&gt;&lt;/authors&gt;&lt;/contributors&gt;&lt;titles&gt;&lt;title&gt;Impac</w:instrText>
      </w:r>
      <w:r w:rsidR="00A27F96">
        <w:rPr>
          <w:rFonts w:ascii="Times New Roman" w:hAnsi="Times New Roman" w:cs="Times New Roman" w:hint="eastAsia"/>
        </w:rPr>
        <w:instrText>ts of fire exclusion and recent managed fire on forest structure in old growth Sierra Nevada mixed</w:instrText>
      </w:r>
      <w:r w:rsidR="00A27F96">
        <w:rPr>
          <w:rFonts w:ascii="Times New Roman" w:hAnsi="Times New Roman" w:cs="Times New Roman" w:hint="eastAsia"/>
        </w:rPr>
        <w:instrText>‐</w:instrText>
      </w:r>
      <w:r w:rsidR="00A27F96">
        <w:rPr>
          <w:rFonts w:ascii="Times New Roman" w:hAnsi="Times New Roman" w:cs="Times New Roman" w:hint="eastAsia"/>
        </w:rPr>
        <w:instrText>conifer forests&lt;/title&gt;&lt;secondary-title&gt;Ecosphere&lt;/secondary-title&gt;&lt;/titles&gt;&lt;periodical&gt;&lt;full-title&gt;Ecosphere&lt;/full-title&gt;&lt;/periodical&gt;&lt;pages&gt;1-14&lt;/pages&gt;&lt;v</w:instrText>
      </w:r>
      <w:r w:rsidR="00A27F96">
        <w:rPr>
          <w:rFonts w:ascii="Times New Roman" w:hAnsi="Times New Roman" w:cs="Times New Roman"/>
        </w:rPr>
        <w:instrText>olume&gt;2&lt;/volume&gt;&lt;number&gt;4&lt;/number&gt;&lt;dates&gt;&lt;year&gt;2011&lt;/year&gt;&lt;/dates&gt;&lt;isbn&gt;2150-8925&lt;/isbn&gt;&lt;urls&gt;&lt;/urls&gt;&lt;/record&gt;&lt;/Cite&gt;&lt;/EndNote&gt;</w:instrText>
      </w:r>
      <w:r w:rsidR="00A27F96">
        <w:rPr>
          <w:rFonts w:ascii="Times New Roman" w:hAnsi="Times New Roman" w:cs="Times New Roman"/>
        </w:rPr>
        <w:fldChar w:fldCharType="separate"/>
      </w:r>
      <w:r w:rsidR="00A27F96">
        <w:rPr>
          <w:rFonts w:ascii="Times New Roman" w:hAnsi="Times New Roman" w:cs="Times New Roman"/>
          <w:noProof/>
        </w:rPr>
        <w:t>(</w:t>
      </w:r>
      <w:hyperlink w:anchor="_ENREF_5" w:tooltip="Collins, 2011 #13" w:history="1">
        <w:r w:rsidR="008E6BFC">
          <w:rPr>
            <w:rFonts w:ascii="Times New Roman" w:hAnsi="Times New Roman" w:cs="Times New Roman"/>
            <w:noProof/>
          </w:rPr>
          <w:t>Collins et al. 2011</w:t>
        </w:r>
      </w:hyperlink>
      <w:r w:rsidR="00A27F96">
        <w:rPr>
          <w:rFonts w:ascii="Times New Roman" w:hAnsi="Times New Roman" w:cs="Times New Roman"/>
          <w:noProof/>
        </w:rPr>
        <w:t>)</w:t>
      </w:r>
      <w:r w:rsidR="00A27F96">
        <w:rPr>
          <w:rFonts w:ascii="Times New Roman" w:hAnsi="Times New Roman" w:cs="Times New Roman"/>
        </w:rPr>
        <w:fldChar w:fldCharType="end"/>
      </w:r>
      <w:r>
        <w:rPr>
          <w:rFonts w:ascii="Times New Roman" w:hAnsi="Times New Roman" w:cs="Times New Roman"/>
        </w:rPr>
        <w:t xml:space="preserve">.  </w:t>
      </w:r>
      <w:r w:rsidR="00A27F96">
        <w:rPr>
          <w:rFonts w:ascii="Times New Roman" w:hAnsi="Times New Roman" w:cs="Times New Roman"/>
        </w:rPr>
        <w:t>B</w:t>
      </w:r>
      <w:r>
        <w:rPr>
          <w:rFonts w:ascii="Times New Roman" w:hAnsi="Times New Roman" w:cs="Times New Roman"/>
        </w:rPr>
        <w:t xml:space="preserve">y creating large connected patches of dense fuels, fire exclusion and suppression have also set the stage for a dramatic escalation in the frequency and extent of </w:t>
      </w:r>
      <w:r>
        <w:rPr>
          <w:rFonts w:ascii="Times New Roman" w:hAnsi="Times New Roman" w:cs="Times New Roman"/>
          <w:i/>
        </w:rPr>
        <w:t>severe</w:t>
      </w:r>
      <w:r>
        <w:rPr>
          <w:rFonts w:ascii="Times New Roman" w:hAnsi="Times New Roman" w:cs="Times New Roman"/>
        </w:rPr>
        <w:t xml:space="preserve"> fires</w:t>
      </w:r>
      <w:r w:rsidR="00A27F96">
        <w:rPr>
          <w:rFonts w:ascii="Times New Roman" w:hAnsi="Times New Roman" w:cs="Times New Roman"/>
        </w:rPr>
        <w:t xml:space="preserve"> </w:t>
      </w:r>
      <w:r w:rsidR="00A27F96">
        <w:rPr>
          <w:rFonts w:ascii="Times New Roman" w:hAnsi="Times New Roman" w:cs="Times New Roman"/>
        </w:rPr>
        <w:fldChar w:fldCharType="begin">
          <w:fldData xml:space="preserve">PEVuZE5vdGU+PENpdGU+PEF1dGhvcj5TdGVwaGVuczwvQXV0aG9yPjxZZWFyPjIwMTM8L1llYXI+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==
</w:fldData>
        </w:fldChar>
      </w:r>
      <w:r w:rsidR="00A27F96">
        <w:rPr>
          <w:rFonts w:ascii="Times New Roman" w:hAnsi="Times New Roman" w:cs="Times New Roman"/>
        </w:rPr>
        <w:instrText xml:space="preserve"> ADDIN EN.CITE </w:instrText>
      </w:r>
      <w:r w:rsidR="00A27F96">
        <w:rPr>
          <w:rFonts w:ascii="Times New Roman" w:hAnsi="Times New Roman" w:cs="Times New Roman"/>
        </w:rPr>
        <w:fldChar w:fldCharType="begin">
          <w:fldData xml:space="preserve">PEVuZE5vdGU+PENpdGU+PEF1dGhvcj5TdGVwaGVuczwvQXV0aG9yPjxZZWFyPjIwMTM8L1llYXI+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==
</w:fldData>
        </w:fldChar>
      </w:r>
      <w:r w:rsidR="00A27F96">
        <w:rPr>
          <w:rFonts w:ascii="Times New Roman" w:hAnsi="Times New Roman" w:cs="Times New Roman"/>
        </w:rPr>
        <w:instrText xml:space="preserve"> ADDIN EN.CITE.DATA </w:instrText>
      </w:r>
      <w:r w:rsidR="00A27F96">
        <w:rPr>
          <w:rFonts w:ascii="Times New Roman" w:hAnsi="Times New Roman" w:cs="Times New Roman"/>
        </w:rPr>
      </w:r>
      <w:r w:rsidR="00A27F96">
        <w:rPr>
          <w:rFonts w:ascii="Times New Roman" w:hAnsi="Times New Roman" w:cs="Times New Roman"/>
        </w:rPr>
        <w:fldChar w:fldCharType="end"/>
      </w:r>
      <w:r w:rsidR="00A27F96">
        <w:rPr>
          <w:rFonts w:ascii="Times New Roman" w:hAnsi="Times New Roman" w:cs="Times New Roman"/>
        </w:rPr>
        <w:fldChar w:fldCharType="separate"/>
      </w:r>
      <w:r w:rsidR="00A27F96">
        <w:rPr>
          <w:rFonts w:ascii="Times New Roman" w:hAnsi="Times New Roman" w:cs="Times New Roman"/>
          <w:noProof/>
        </w:rPr>
        <w:t>(</w:t>
      </w:r>
      <w:hyperlink w:anchor="_ENREF_16" w:tooltip="Westerling, 2003 #7" w:history="1">
        <w:r w:rsidR="008E6BFC">
          <w:rPr>
            <w:rFonts w:ascii="Times New Roman" w:hAnsi="Times New Roman" w:cs="Times New Roman"/>
            <w:noProof/>
          </w:rPr>
          <w:t>Westerling and Swetnam 2003</w:t>
        </w:r>
      </w:hyperlink>
      <w:r w:rsidR="00A27F96">
        <w:rPr>
          <w:rFonts w:ascii="Times New Roman" w:hAnsi="Times New Roman" w:cs="Times New Roman"/>
          <w:noProof/>
        </w:rPr>
        <w:t xml:space="preserve">, </w:t>
      </w:r>
      <w:hyperlink w:anchor="_ENREF_14" w:tooltip="Stephens, 2013 #6" w:history="1">
        <w:r w:rsidR="008E6BFC">
          <w:rPr>
            <w:rFonts w:ascii="Times New Roman" w:hAnsi="Times New Roman" w:cs="Times New Roman"/>
            <w:noProof/>
          </w:rPr>
          <w:t>Stephens et al. 2013</w:t>
        </w:r>
      </w:hyperlink>
      <w:r w:rsidR="00A27F96">
        <w:rPr>
          <w:rFonts w:ascii="Times New Roman" w:hAnsi="Times New Roman" w:cs="Times New Roman"/>
          <w:noProof/>
        </w:rPr>
        <w:t xml:space="preserve">, </w:t>
      </w:r>
      <w:hyperlink w:anchor="_ENREF_12" w:tooltip="North, 2015 #8" w:history="1">
        <w:r w:rsidR="008E6BFC">
          <w:rPr>
            <w:rFonts w:ascii="Times New Roman" w:hAnsi="Times New Roman" w:cs="Times New Roman"/>
            <w:noProof/>
          </w:rPr>
          <w:t>North et al. 2015</w:t>
        </w:r>
      </w:hyperlink>
      <w:r w:rsidR="00A27F96">
        <w:rPr>
          <w:rFonts w:ascii="Times New Roman" w:hAnsi="Times New Roman" w:cs="Times New Roman"/>
          <w:noProof/>
        </w:rPr>
        <w:t xml:space="preserve">, </w:t>
      </w:r>
      <w:hyperlink w:anchor="_ENREF_15" w:tooltip="Stephens, 2016 #2" w:history="1">
        <w:r w:rsidR="008E6BFC">
          <w:rPr>
            <w:rFonts w:ascii="Times New Roman" w:hAnsi="Times New Roman" w:cs="Times New Roman"/>
            <w:noProof/>
          </w:rPr>
          <w:t>Stephens et al. 2016</w:t>
        </w:r>
      </w:hyperlink>
      <w:r w:rsidR="00A27F96">
        <w:rPr>
          <w:rFonts w:ascii="Times New Roman" w:hAnsi="Times New Roman" w:cs="Times New Roman"/>
          <w:noProof/>
        </w:rPr>
        <w:t>)</w:t>
      </w:r>
      <w:r w:rsidR="00A27F96">
        <w:rPr>
          <w:rFonts w:ascii="Times New Roman" w:hAnsi="Times New Roman" w:cs="Times New Roman"/>
        </w:rPr>
        <w:fldChar w:fldCharType="end"/>
      </w:r>
      <w:r>
        <w:rPr>
          <w:rFonts w:ascii="Times New Roman" w:hAnsi="Times New Roman" w:cs="Times New Roman"/>
        </w:rPr>
        <w:t xml:space="preserve"> – for example, half of both the ten largest, and ten most destructive fires in California occurred since 2010 (</w:t>
      </w:r>
      <w:commentRangeStart w:id="0"/>
      <w:proofErr w:type="spellStart"/>
      <w:r>
        <w:rPr>
          <w:rFonts w:ascii="Times New Roman" w:hAnsi="Times New Roman" w:cs="Times New Roman"/>
        </w:rPr>
        <w:t>CalFire</w:t>
      </w:r>
      <w:proofErr w:type="spellEnd"/>
      <w:r>
        <w:rPr>
          <w:rFonts w:ascii="Times New Roman" w:hAnsi="Times New Roman" w:cs="Times New Roman"/>
        </w:rPr>
        <w:t xml:space="preserve">, 2018a, </w:t>
      </w:r>
      <w:proofErr w:type="spellStart"/>
      <w:r>
        <w:rPr>
          <w:rFonts w:ascii="Times New Roman" w:hAnsi="Times New Roman" w:cs="Times New Roman"/>
        </w:rPr>
        <w:t>CalFire</w:t>
      </w:r>
      <w:proofErr w:type="spellEnd"/>
      <w:r>
        <w:rPr>
          <w:rFonts w:ascii="Times New Roman" w:hAnsi="Times New Roman" w:cs="Times New Roman"/>
        </w:rPr>
        <w:t xml:space="preserve"> 2018b</w:t>
      </w:r>
      <w:commentRangeEnd w:id="0"/>
      <w:r>
        <w:rPr>
          <w:rStyle w:val="CommentReference"/>
        </w:rPr>
        <w:commentReference w:id="0"/>
      </w:r>
      <w:r>
        <w:rPr>
          <w:rFonts w:ascii="Times New Roman" w:hAnsi="Times New Roman" w:cs="Times New Roman"/>
        </w:rPr>
        <w:t>).</w:t>
      </w:r>
      <w:r w:rsidR="00A27F96">
        <w:rPr>
          <w:rFonts w:ascii="Times New Roman" w:hAnsi="Times New Roman" w:cs="Times New Roman"/>
        </w:rPr>
        <w:t xml:space="preserve">  The destructive nature of contemporary fires, in addition to the related costs of fire suppression on biodiversity, water resources and forest resilience </w:t>
      </w:r>
      <w:r w:rsidR="00A27F96">
        <w:rPr>
          <w:rFonts w:ascii="Times New Roman" w:hAnsi="Times New Roman" w:cs="Times New Roman"/>
        </w:rPr>
        <w:fldChar w:fldCharType="begin"/>
      </w:r>
      <w:r w:rsidR="0089044B">
        <w:rPr>
          <w:rFonts w:ascii="Times New Roman" w:hAnsi="Times New Roman" w:cs="Times New Roman"/>
        </w:rPr>
        <w:instrText xml:space="preserve"> ADDIN EN.CITE &lt;EndNote&gt;&lt;Cite&gt;&lt;Author&gt;Grant&lt;/Author&gt;&lt;Year&gt;2013&lt;/Year&gt;&lt;RecNum&gt;1&lt;/RecNum&gt;&lt;DisplayText&gt;(Grant et al. 2013, Ponisio et al. 2016)&lt;/DisplayText&gt;&lt;record&gt;&lt;rec-number&gt;1&lt;/rec-number&gt;&lt;foreign-keys&gt;&lt;key app="EN" db-id="9sss0fpeaz5e5he5vt6vas9rrw9e05exp2xa" timestamp="1520357278"&gt;1&lt;/key&gt;&lt;/foreign-keys&gt;&lt;ref-type name="Journal Article"&gt;17&lt;/ref-type&gt;&lt;contributors&gt;&lt;authors&gt;&lt;author&gt;Grant, Gordon E&lt;/author&gt;&lt;author&gt;Tague, Christina L&lt;/author&gt;&lt;author&gt;Allen, Craig D&lt;/author&gt;&lt;/authors&gt;&lt;/contributors&gt;&lt;titles&gt;&lt;title&gt;Watering the forest for the trees: an emerging priority for managing water in forest landscapes&lt;/title&gt;&lt;secondary-title&gt;Frontiers in Ecology and the Environment&lt;/secondary-title&gt;&lt;/titles&gt;&lt;periodical&gt;&lt;full-title&gt;Frontiers in Ecology and the Environment&lt;/full-title&gt;&lt;/periodical&gt;&lt;pages&gt;314-321&lt;/pages&gt;&lt;volume&gt;11&lt;/volume&gt;&lt;number&gt;6&lt;/number&gt;&lt;dates&gt;&lt;year&gt;2013&lt;/year&gt;&lt;/dates&gt;&lt;isbn&gt;1540-9309&lt;/isbn&gt;&lt;urls&gt;&lt;/urls&gt;&lt;/record&gt;&lt;/Cite&gt;&lt;Cite&gt;&lt;Author&gt;Ponisio&lt;/Author&gt;&lt;Year&gt;2016&lt;/Year&gt;&lt;RecNum&gt;34&lt;/RecNum&gt;&lt;record&gt;&lt;rec-number&gt;34&lt;/rec-number&gt;&lt;foreign-keys&gt;&lt;key app="EN" db-id="9sss0fpeaz5e5he5vt6vas9rrw9e05exp2xa" timestamp="1540487088"&gt;34&lt;/key&gt;&lt;/foreign-keys&gt;&lt;ref-type name="Journal Article"&gt;17&lt;/ref-type&gt;&lt;contributors&gt;&lt;authors&gt;&lt;author&gt;Ponisio, Lauren C&lt;/author&gt;&lt;author&gt;Wilkin, Kate&lt;/author&gt;&lt;author&gt;M&amp;apos;gonigle, Leithen K&lt;/author&gt;&lt;author&gt;Kulhanek, Kelly&lt;/author&gt;&lt;author&gt;Cook, Lindsay&lt;/author&gt;&lt;author&gt;Thorp, Robbin&lt;/author&gt;&lt;author&gt;Griswold, Terry&lt;/author&gt;&lt;author&gt;Kremen, Claire %J Global change biology&lt;/author&gt;&lt;/authors&gt;&lt;/contributors&gt;&lt;titles&gt;&lt;title&gt;Pyrodiversity begets plant–pollinator community diversity&lt;/title&gt;&lt;/titles&gt;&lt;pages&gt;1794-1808&lt;/pages&gt;&lt;volume&gt;22&lt;/volume&gt;&lt;number&gt;5&lt;/number&gt;&lt;dates&gt;&lt;year&gt;2016&lt;/year&gt;&lt;/dates&gt;&lt;isbn&gt;1354-1013&lt;/isbn&gt;&lt;urls&gt;&lt;/urls&gt;&lt;/record&gt;&lt;/Cite&gt;&lt;/EndNote&gt;</w:instrText>
      </w:r>
      <w:r w:rsidR="00A27F96">
        <w:rPr>
          <w:rFonts w:ascii="Times New Roman" w:hAnsi="Times New Roman" w:cs="Times New Roman"/>
        </w:rPr>
        <w:fldChar w:fldCharType="separate"/>
      </w:r>
      <w:r w:rsidR="0089044B">
        <w:rPr>
          <w:rFonts w:ascii="Times New Roman" w:hAnsi="Times New Roman" w:cs="Times New Roman"/>
          <w:noProof/>
        </w:rPr>
        <w:t>(</w:t>
      </w:r>
      <w:hyperlink w:anchor="_ENREF_9" w:tooltip="Grant, 2013 #1" w:history="1">
        <w:r w:rsidR="008E6BFC">
          <w:rPr>
            <w:rFonts w:ascii="Times New Roman" w:hAnsi="Times New Roman" w:cs="Times New Roman"/>
            <w:noProof/>
          </w:rPr>
          <w:t>Grant et al. 2013</w:t>
        </w:r>
      </w:hyperlink>
      <w:r w:rsidR="0089044B">
        <w:rPr>
          <w:rFonts w:ascii="Times New Roman" w:hAnsi="Times New Roman" w:cs="Times New Roman"/>
          <w:noProof/>
        </w:rPr>
        <w:t xml:space="preserve">, </w:t>
      </w:r>
      <w:hyperlink w:anchor="_ENREF_13" w:tooltip="Ponisio, 2016 #34" w:history="1">
        <w:r w:rsidR="008E6BFC">
          <w:rPr>
            <w:rFonts w:ascii="Times New Roman" w:hAnsi="Times New Roman" w:cs="Times New Roman"/>
            <w:noProof/>
          </w:rPr>
          <w:t>Ponisio et al. 2016</w:t>
        </w:r>
      </w:hyperlink>
      <w:r w:rsidR="0089044B">
        <w:rPr>
          <w:rFonts w:ascii="Times New Roman" w:hAnsi="Times New Roman" w:cs="Times New Roman"/>
          <w:noProof/>
        </w:rPr>
        <w:t>)</w:t>
      </w:r>
      <w:r w:rsidR="00A27F96">
        <w:rPr>
          <w:rFonts w:ascii="Times New Roman" w:hAnsi="Times New Roman" w:cs="Times New Roman"/>
        </w:rPr>
        <w:fldChar w:fldCharType="end"/>
      </w:r>
      <w:r w:rsidR="0089044B">
        <w:rPr>
          <w:rFonts w:ascii="Times New Roman" w:hAnsi="Times New Roman" w:cs="Times New Roman"/>
        </w:rPr>
        <w:t xml:space="preserve"> have motivated the adoption of a broad suite of practices ranging from fuels treatments, to thinning, and prescribed fire to restore forest health.  An additional forest restoration strategy that is drawing increased attention is managed wildfire </w:t>
      </w:r>
      <w:r w:rsidR="0089044B">
        <w:rPr>
          <w:rFonts w:ascii="Times New Roman" w:hAnsi="Times New Roman" w:cs="Times New Roman"/>
        </w:rPr>
        <w:fldChar w:fldCharType="begin"/>
      </w:r>
      <w:r w:rsidR="0089044B">
        <w:rPr>
          <w:rFonts w:ascii="Times New Roman" w:hAnsi="Times New Roman" w:cs="Times New Roman"/>
        </w:rPr>
        <w:instrText xml:space="preserve"> ADDIN EN.CITE &lt;EndNote&gt;&lt;Cite&gt;&lt;Author&gt;Boisramé&lt;/Author&gt;&lt;Year&gt;2017&lt;/Year&gt;&lt;RecNum&gt;9&lt;/RecNum&gt;&lt;DisplayText&gt;(Boisramé et al. 2017a)&lt;/DisplayText&gt;&lt;record&gt;&lt;rec-number&gt;9&lt;/rec-number&gt;&lt;foreign-keys&gt;&lt;key app="EN" db-id="9sss0fpeaz5e5he5vt6vas9rrw9e05exp2xa" timestamp="1520357323"&gt;9&lt;/key&gt;&lt;/foreign-keys&gt;&lt;ref-type name="Journal Article"&gt;17&lt;/ref-type&gt;&lt;contributors&gt;&lt;authors&gt;&lt;author&gt;Boisramé, Gabrielle&lt;/author&gt;&lt;author&gt;Thompson, Sally&lt;/author&gt;&lt;author&gt;Collins, Brandon&lt;/author&gt;&lt;author&gt;Stephens, Scott&lt;/author&gt;&lt;/authors&gt;&lt;/contributors&gt;&lt;titles&gt;&lt;title&gt;Managed wildfire effects on forest resilience and water in the Sierra Nevada&lt;/title&gt;&lt;secondary-title&gt;Ecosystems&lt;/secondary-title&gt;&lt;/titles&gt;&lt;periodical&gt;&lt;full-title&gt;Ecosystems&lt;/full-title&gt;&lt;/periodical&gt;&lt;pages&gt;717-732&lt;/pages&gt;&lt;volume&gt;20&lt;/volume&gt;&lt;number&gt;4&lt;/number&gt;&lt;dates&gt;&lt;year&gt;2017&lt;/year&gt;&lt;/dates&gt;&lt;isbn&gt;1432-9840&lt;/isbn&gt;&lt;urls&gt;&lt;/urls&gt;&lt;/record&gt;&lt;/Cite&gt;&lt;/EndNote&gt;</w:instrText>
      </w:r>
      <w:r w:rsidR="0089044B">
        <w:rPr>
          <w:rFonts w:ascii="Times New Roman" w:hAnsi="Times New Roman" w:cs="Times New Roman"/>
        </w:rPr>
        <w:fldChar w:fldCharType="separate"/>
      </w:r>
      <w:r w:rsidR="0089044B">
        <w:rPr>
          <w:rFonts w:ascii="Times New Roman" w:hAnsi="Times New Roman" w:cs="Times New Roman"/>
          <w:noProof/>
        </w:rPr>
        <w:t>(</w:t>
      </w:r>
      <w:hyperlink w:anchor="_ENREF_1" w:tooltip="Boisramé, 2017 #9" w:history="1">
        <w:r w:rsidR="008E6BFC">
          <w:rPr>
            <w:rFonts w:ascii="Times New Roman" w:hAnsi="Times New Roman" w:cs="Times New Roman"/>
            <w:noProof/>
          </w:rPr>
          <w:t>Boisramé et al. 2017a</w:t>
        </w:r>
      </w:hyperlink>
      <w:r w:rsidR="0089044B">
        <w:rPr>
          <w:rFonts w:ascii="Times New Roman" w:hAnsi="Times New Roman" w:cs="Times New Roman"/>
          <w:noProof/>
        </w:rPr>
        <w:t>)</w:t>
      </w:r>
      <w:r w:rsidR="0089044B">
        <w:rPr>
          <w:rFonts w:ascii="Times New Roman" w:hAnsi="Times New Roman" w:cs="Times New Roman"/>
        </w:rPr>
        <w:fldChar w:fldCharType="end"/>
      </w:r>
      <w:r w:rsidR="0089044B">
        <w:rPr>
          <w:rFonts w:ascii="Times New Roman" w:hAnsi="Times New Roman" w:cs="Times New Roman"/>
        </w:rPr>
        <w:t xml:space="preserve">.  Under this management strategy, naturally ignited wildfires are allowed to burn unimpeded unless specific predefined criteria (for example relating to hazard or air quality) are met and trigger intervention.  In the Sierra Nevada, two wilderness areas, the </w:t>
      </w:r>
      <w:proofErr w:type="spellStart"/>
      <w:r w:rsidR="0089044B">
        <w:rPr>
          <w:rFonts w:ascii="Times New Roman" w:hAnsi="Times New Roman" w:cs="Times New Roman"/>
        </w:rPr>
        <w:t>Illilouette</w:t>
      </w:r>
      <w:proofErr w:type="spellEnd"/>
      <w:r w:rsidR="0089044B">
        <w:rPr>
          <w:rFonts w:ascii="Times New Roman" w:hAnsi="Times New Roman" w:cs="Times New Roman"/>
        </w:rPr>
        <w:t xml:space="preserve"> Creek and Sugarloaf Creek River Basins, in Yosemite and Sequoia-Kings Canyon National Parks respectively, have utilized managed wildfire for nearly 50 years.  The natural wildfire regime in these basins is associated with a restoration to near-historical fire frequencies, </w:t>
      </w:r>
      <w:r w:rsidR="0065308B">
        <w:rPr>
          <w:rFonts w:ascii="Times New Roman" w:hAnsi="Times New Roman" w:cs="Times New Roman"/>
        </w:rPr>
        <w:t xml:space="preserve">and </w:t>
      </w:r>
      <w:r w:rsidR="0089044B">
        <w:rPr>
          <w:rFonts w:ascii="Times New Roman" w:hAnsi="Times New Roman" w:cs="Times New Roman"/>
        </w:rPr>
        <w:t xml:space="preserve">the emergence of non-overlapping fire extents, suggesting self-limiting </w:t>
      </w:r>
      <w:r w:rsidR="0065308B">
        <w:rPr>
          <w:rFonts w:ascii="Times New Roman" w:hAnsi="Times New Roman" w:cs="Times New Roman"/>
        </w:rPr>
        <w:t xml:space="preserve">behavior as the fuel distribution </w:t>
      </w:r>
      <w:r w:rsidR="0065308B">
        <w:rPr>
          <w:rFonts w:ascii="Times New Roman" w:hAnsi="Times New Roman" w:cs="Times New Roman"/>
        </w:rPr>
        <w:lastRenderedPageBreak/>
        <w:t>becomes more fragmentary</w:t>
      </w:r>
      <w:r w:rsidR="0089044B">
        <w:rPr>
          <w:rFonts w:ascii="Times New Roman" w:hAnsi="Times New Roman" w:cs="Times New Roman"/>
        </w:rPr>
        <w:t xml:space="preserve"> </w:t>
      </w:r>
      <w:r w:rsidR="0065308B">
        <w:rPr>
          <w:rFonts w:ascii="Times New Roman" w:hAnsi="Times New Roman" w:cs="Times New Roman"/>
        </w:rPr>
        <w:fldChar w:fldCharType="begin">
          <w:fldData xml:space="preserve">PEVuZE5vdGU+PENpdGU+PEF1dGhvcj5Db2xsaW5zPC9BdXRob3I+PFllYXI+MjAxMTwvWWVhcj48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</w:fldData>
        </w:fldChar>
      </w:r>
      <w:r w:rsidR="0065308B">
        <w:rPr>
          <w:rFonts w:ascii="Times New Roman" w:hAnsi="Times New Roman" w:cs="Times New Roman"/>
        </w:rPr>
        <w:instrText xml:space="preserve"> ADDIN EN.CITE </w:instrText>
      </w:r>
      <w:r w:rsidR="0065308B">
        <w:rPr>
          <w:rFonts w:ascii="Times New Roman" w:hAnsi="Times New Roman" w:cs="Times New Roman"/>
        </w:rPr>
        <w:fldChar w:fldCharType="begin">
          <w:fldData xml:space="preserve">PEVuZE5vdGU+PENpdGU+PEF1dGhvcj5Db2xsaW5zPC9BdXRob3I+PFllYXI+MjAxMTwvWWVhcj48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</w:fldData>
        </w:fldChar>
      </w:r>
      <w:r w:rsidR="0065308B">
        <w:rPr>
          <w:rFonts w:ascii="Times New Roman" w:hAnsi="Times New Roman" w:cs="Times New Roman"/>
        </w:rPr>
        <w:instrText xml:space="preserve"> ADDIN EN.CITE.DATA </w:instrText>
      </w:r>
      <w:r w:rsidR="0065308B">
        <w:rPr>
          <w:rFonts w:ascii="Times New Roman" w:hAnsi="Times New Roman" w:cs="Times New Roman"/>
        </w:rPr>
      </w:r>
      <w:r w:rsidR="0065308B">
        <w:rPr>
          <w:rFonts w:ascii="Times New Roman" w:hAnsi="Times New Roman" w:cs="Times New Roman"/>
        </w:rPr>
        <w:fldChar w:fldCharType="end"/>
      </w:r>
      <w:r w:rsidR="0065308B">
        <w:rPr>
          <w:rFonts w:ascii="Times New Roman" w:hAnsi="Times New Roman" w:cs="Times New Roman"/>
        </w:rPr>
        <w:fldChar w:fldCharType="separate"/>
      </w:r>
      <w:r w:rsidR="0065308B">
        <w:rPr>
          <w:rFonts w:ascii="Times New Roman" w:hAnsi="Times New Roman" w:cs="Times New Roman"/>
          <w:noProof/>
        </w:rPr>
        <w:t>(</w:t>
      </w:r>
      <w:hyperlink w:anchor="_ENREF_6" w:tooltip="Collins, 2007 #36" w:history="1">
        <w:r w:rsidR="008E6BFC">
          <w:rPr>
            <w:rFonts w:ascii="Times New Roman" w:hAnsi="Times New Roman" w:cs="Times New Roman"/>
            <w:noProof/>
          </w:rPr>
          <w:t>Collins et al. 2007</w:t>
        </w:r>
      </w:hyperlink>
      <w:r w:rsidR="0065308B">
        <w:rPr>
          <w:rFonts w:ascii="Times New Roman" w:hAnsi="Times New Roman" w:cs="Times New Roman"/>
          <w:noProof/>
        </w:rPr>
        <w:t xml:space="preserve">, </w:t>
      </w:r>
      <w:hyperlink w:anchor="_ENREF_8" w:tooltip="Collins, 2009 #35" w:history="1">
        <w:r w:rsidR="008E6BFC">
          <w:rPr>
            <w:rFonts w:ascii="Times New Roman" w:hAnsi="Times New Roman" w:cs="Times New Roman"/>
            <w:noProof/>
          </w:rPr>
          <w:t>Collins et al. 2009</w:t>
        </w:r>
      </w:hyperlink>
      <w:r w:rsidR="0065308B">
        <w:rPr>
          <w:rFonts w:ascii="Times New Roman" w:hAnsi="Times New Roman" w:cs="Times New Roman"/>
          <w:noProof/>
        </w:rPr>
        <w:t xml:space="preserve">, </w:t>
      </w:r>
      <w:hyperlink w:anchor="_ENREF_5" w:tooltip="Collins, 2011 #13" w:history="1">
        <w:r w:rsidR="008E6BFC">
          <w:rPr>
            <w:rFonts w:ascii="Times New Roman" w:hAnsi="Times New Roman" w:cs="Times New Roman"/>
            <w:noProof/>
          </w:rPr>
          <w:t>Collins et al. 2011</w:t>
        </w:r>
      </w:hyperlink>
      <w:r w:rsidR="0065308B">
        <w:rPr>
          <w:rFonts w:ascii="Times New Roman" w:hAnsi="Times New Roman" w:cs="Times New Roman"/>
          <w:noProof/>
        </w:rPr>
        <w:t xml:space="preserve">, </w:t>
      </w:r>
      <w:hyperlink w:anchor="_ENREF_7" w:tooltip="Collins, 2016 #38" w:history="1">
        <w:r w:rsidR="008E6BFC">
          <w:rPr>
            <w:rFonts w:ascii="Times New Roman" w:hAnsi="Times New Roman" w:cs="Times New Roman"/>
            <w:noProof/>
          </w:rPr>
          <w:t>Collins et al. 2016</w:t>
        </w:r>
      </w:hyperlink>
      <w:r w:rsidR="0065308B">
        <w:rPr>
          <w:rFonts w:ascii="Times New Roman" w:hAnsi="Times New Roman" w:cs="Times New Roman"/>
          <w:noProof/>
        </w:rPr>
        <w:t>)</w:t>
      </w:r>
      <w:r w:rsidR="0065308B">
        <w:rPr>
          <w:rFonts w:ascii="Times New Roman" w:hAnsi="Times New Roman" w:cs="Times New Roman"/>
        </w:rPr>
        <w:fldChar w:fldCharType="end"/>
      </w:r>
      <w:r w:rsidR="0065308B">
        <w:rPr>
          <w:rFonts w:ascii="Times New Roman" w:hAnsi="Times New Roman" w:cs="Times New Roman"/>
        </w:rPr>
        <w:t xml:space="preserve">.  At </w:t>
      </w:r>
      <w:proofErr w:type="spellStart"/>
      <w:r w:rsidR="0065308B">
        <w:rPr>
          <w:rFonts w:ascii="Times New Roman" w:hAnsi="Times New Roman" w:cs="Times New Roman"/>
        </w:rPr>
        <w:t>Illilouette</w:t>
      </w:r>
      <w:proofErr w:type="spellEnd"/>
      <w:r w:rsidR="0065308B">
        <w:rPr>
          <w:rFonts w:ascii="Times New Roman" w:hAnsi="Times New Roman" w:cs="Times New Roman"/>
        </w:rPr>
        <w:t xml:space="preserve"> Creek, which is the wetter, more productive, and better observed of the two basins, the imposition of managed wildfire lead to large (20%) decreases in forested area with the emergence of large new areas of shrubland, grasslands and dense meadows/wetlands  </w:t>
      </w:r>
      <w:r w:rsidR="0065308B">
        <w:rPr>
          <w:rFonts w:ascii="Times New Roman" w:hAnsi="Times New Roman" w:cs="Times New Roman"/>
        </w:rPr>
        <w:fldChar w:fldCharType="begin"/>
      </w:r>
      <w:r w:rsidR="0065308B">
        <w:rPr>
          <w:rFonts w:ascii="Times New Roman" w:hAnsi="Times New Roman" w:cs="Times New Roman"/>
        </w:rPr>
        <w:instrText xml:space="preserve"> ADDIN EN.CITE &lt;EndNote&gt;&lt;Cite&gt;&lt;Author&gt;Boisramé&lt;/Author&gt;&lt;Year&gt;2017&lt;/Year&gt;&lt;RecNum&gt;11&lt;/RecNum&gt;&lt;DisplayText&gt;(Boisramé et al. 2017b)&lt;/DisplayText&gt;&lt;record&gt;&lt;rec-number&gt;11&lt;/rec-number&gt;&lt;foreign-keys&gt;&lt;key app="EN" db-id="9sss0fpeaz5e5he5vt6vas9rrw9e05exp2xa" timestamp="1520357387"&gt;11&lt;/key&gt;&lt;/foreign-keys&gt;&lt;ref-type name="Journal Article"&gt;17&lt;/ref-type&gt;&lt;contributors&gt;&lt;authors&gt;&lt;author&gt;Boisramé, Gabrielle FS&lt;/author&gt;&lt;author&gt;Thompson,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Management&lt;/full-title&gt;&lt;/periodical&gt;&lt;pages&gt;241-252&lt;/pages&gt;&lt;volume&gt;402&lt;/volume&gt;&lt;dates&gt;&lt;year&gt;2017&lt;/year&gt;&lt;/dates&gt;&lt;isbn&gt;0378-1127&lt;/isbn&gt;&lt;urls&gt;&lt;/urls&gt;&lt;/record&gt;&lt;/Cite&gt;&lt;/EndNote&gt;</w:instrText>
      </w:r>
      <w:r w:rsidR="0065308B">
        <w:rPr>
          <w:rFonts w:ascii="Times New Roman" w:hAnsi="Times New Roman" w:cs="Times New Roman"/>
        </w:rPr>
        <w:fldChar w:fldCharType="separate"/>
      </w:r>
      <w:r w:rsidR="0065308B">
        <w:rPr>
          <w:rFonts w:ascii="Times New Roman" w:hAnsi="Times New Roman" w:cs="Times New Roman"/>
          <w:noProof/>
        </w:rPr>
        <w:t>(</w:t>
      </w:r>
      <w:hyperlink w:anchor="_ENREF_3" w:tooltip="Boisramé, 2017 #11" w:history="1">
        <w:r w:rsidR="008E6BFC">
          <w:rPr>
            <w:rFonts w:ascii="Times New Roman" w:hAnsi="Times New Roman" w:cs="Times New Roman"/>
            <w:noProof/>
          </w:rPr>
          <w:t>Boisramé et al. 2017b</w:t>
        </w:r>
      </w:hyperlink>
      <w:r w:rsidR="0065308B">
        <w:rPr>
          <w:rFonts w:ascii="Times New Roman" w:hAnsi="Times New Roman" w:cs="Times New Roman"/>
          <w:noProof/>
        </w:rPr>
        <w:t>)</w:t>
      </w:r>
      <w:r w:rsidR="0065308B">
        <w:rPr>
          <w:rFonts w:ascii="Times New Roman" w:hAnsi="Times New Roman" w:cs="Times New Roman"/>
        </w:rPr>
        <w:fldChar w:fldCharType="end"/>
      </w:r>
      <w:r w:rsidR="0065308B">
        <w:rPr>
          <w:rFonts w:ascii="Times New Roman" w:hAnsi="Times New Roman" w:cs="Times New Roman"/>
        </w:rPr>
        <w:t xml:space="preserve">.  The close association of vegetation type with soil moisture regimes in the contemporary basin is suggestive of an increase in water storage, plant available water resources and streamflow production in the </w:t>
      </w:r>
      <w:proofErr w:type="spellStart"/>
      <w:r w:rsidR="0065308B">
        <w:rPr>
          <w:rFonts w:ascii="Times New Roman" w:hAnsi="Times New Roman" w:cs="Times New Roman"/>
        </w:rPr>
        <w:t>Illilouette</w:t>
      </w:r>
      <w:proofErr w:type="spellEnd"/>
      <w:r w:rsidR="0065308B">
        <w:rPr>
          <w:rFonts w:ascii="Times New Roman" w:hAnsi="Times New Roman" w:cs="Times New Roman"/>
        </w:rPr>
        <w:t xml:space="preserve"> Creek Basin </w:t>
      </w:r>
      <w:r w:rsidR="0065308B">
        <w:rPr>
          <w:rFonts w:ascii="Times New Roman" w:hAnsi="Times New Roman" w:cs="Times New Roman"/>
        </w:rPr>
        <w:fldChar w:fldCharType="begin"/>
      </w:r>
      <w:r w:rsidR="0065308B">
        <w:rPr>
          <w:rFonts w:ascii="Times New Roman" w:hAnsi="Times New Roman" w:cs="Times New Roman"/>
        </w:rPr>
        <w:instrText xml:space="preserve"> ADDIN EN.CITE &lt;EndNote&gt;&lt;Cite&gt;&lt;Author&gt;Boisramé&lt;/Author&gt;&lt;Year&gt;2018&lt;/Year&gt;&lt;RecNum&gt;10&lt;/RecNum&gt;&lt;DisplayText&gt;(Boisramé et al. 2018)&lt;/DisplayText&gt;&lt;record&gt;&lt;rec-number&gt;10&lt;/rec-number&gt;&lt;foreign-keys&gt;&lt;key app="EN" db-id="9sss0fpeaz5e5he5vt6vas9rrw9e05exp2xa" timestamp="1520357374"&gt;10&lt;/key&gt;&lt;/foreign-keys&gt;&lt;ref-type name="Journal Article"&gt;17&lt;/ref-type&gt;&lt;contributors&gt;&lt;authors&gt;&lt;author&gt;Boisramé, Gabrielle&lt;/author&gt;&lt;author&gt;Thompson, Sally&lt;/author&gt;&lt;author&gt;Stephens, Scott&lt;/author&gt;&lt;/authors&gt;&lt;/contributors&gt;&lt;titles&gt;&lt;title&gt;Hydrologic responses to restored wildfire regimes revealed by soil moisture-vegetation relationships&lt;/title&gt;&lt;secondary-title&gt;Advances in Water Resources&lt;/secondary-title&gt;&lt;/titles&gt;&lt;periodical&gt;&lt;full-title&gt;Advances in Water Resources&lt;/full-title&gt;&lt;/periodical&gt;&lt;pages&gt;124-146&lt;/pages&gt;&lt;volume&gt;112&lt;/volume&gt;&lt;dates&gt;&lt;year&gt;2018&lt;/year&gt;&lt;/dates&gt;&lt;isbn&gt;0309-1708&lt;/isbn&gt;&lt;urls&gt;&lt;/urls&gt;&lt;/record&gt;&lt;/Cite&gt;&lt;/EndNote&gt;</w:instrText>
      </w:r>
      <w:r w:rsidR="0065308B">
        <w:rPr>
          <w:rFonts w:ascii="Times New Roman" w:hAnsi="Times New Roman" w:cs="Times New Roman"/>
        </w:rPr>
        <w:fldChar w:fldCharType="separate"/>
      </w:r>
      <w:r w:rsidR="0065308B">
        <w:rPr>
          <w:rFonts w:ascii="Times New Roman" w:hAnsi="Times New Roman" w:cs="Times New Roman"/>
          <w:noProof/>
        </w:rPr>
        <w:t>(</w:t>
      </w:r>
      <w:hyperlink w:anchor="_ENREF_2" w:tooltip="Boisramé, 2018 #10" w:history="1">
        <w:r w:rsidR="008E6BFC">
          <w:rPr>
            <w:rFonts w:ascii="Times New Roman" w:hAnsi="Times New Roman" w:cs="Times New Roman"/>
            <w:noProof/>
          </w:rPr>
          <w:t>Boisramé et al. 2018</w:t>
        </w:r>
      </w:hyperlink>
      <w:r w:rsidR="0065308B">
        <w:rPr>
          <w:rFonts w:ascii="Times New Roman" w:hAnsi="Times New Roman" w:cs="Times New Roman"/>
          <w:noProof/>
        </w:rPr>
        <w:t>)</w:t>
      </w:r>
      <w:r w:rsidR="0065308B">
        <w:rPr>
          <w:rFonts w:ascii="Times New Roman" w:hAnsi="Times New Roman" w:cs="Times New Roman"/>
        </w:rPr>
        <w:fldChar w:fldCharType="end"/>
      </w:r>
      <w:r w:rsidR="0065308B">
        <w:rPr>
          <w:rFonts w:ascii="Times New Roman" w:hAnsi="Times New Roman" w:cs="Times New Roman"/>
        </w:rPr>
        <w:t xml:space="preserve">, consistent with paired basin comparisons which indicate a stabilization or increase in streamflow production per unit precipitation in the </w:t>
      </w:r>
      <w:proofErr w:type="spellStart"/>
      <w:r w:rsidR="0065308B">
        <w:rPr>
          <w:rFonts w:ascii="Times New Roman" w:hAnsi="Times New Roman" w:cs="Times New Roman"/>
        </w:rPr>
        <w:t>Illilouette</w:t>
      </w:r>
      <w:proofErr w:type="spellEnd"/>
      <w:r w:rsidR="0065308B">
        <w:rPr>
          <w:rFonts w:ascii="Times New Roman" w:hAnsi="Times New Roman" w:cs="Times New Roman"/>
        </w:rPr>
        <w:t xml:space="preserve"> Creek basin, relative to declines in neighboring, un-burned forested watersheds </w:t>
      </w:r>
      <w:r w:rsidR="0065308B">
        <w:rPr>
          <w:rFonts w:ascii="Times New Roman" w:hAnsi="Times New Roman" w:cs="Times New Roman"/>
        </w:rPr>
        <w:fldChar w:fldCharType="begin"/>
      </w:r>
      <w:r w:rsidR="0065308B">
        <w:rPr>
          <w:rFonts w:ascii="Times New Roman" w:hAnsi="Times New Roman" w:cs="Times New Roman"/>
        </w:rPr>
        <w:instrText xml:space="preserve"> ADDIN EN.CITE &lt;EndNote&gt;&lt;Cite&gt;&lt;Author&gt;Boisramé&lt;/Author&gt;&lt;Year&gt;2017&lt;/Year&gt;&lt;RecNum&gt;9&lt;/RecNum&gt;&lt;DisplayText&gt;(Boisramé et al. 2017a)&lt;/DisplayText&gt;&lt;record&gt;&lt;rec-number&gt;9&lt;/rec-number&gt;&lt;foreign-keys&gt;&lt;key app="EN" db-id="9sss0fpeaz5e5he5vt6vas9rrw9e05exp2xa" timestamp="1520357323"&gt;9&lt;/key&gt;&lt;/foreign-keys&gt;&lt;ref-type name="Journal Article"&gt;17&lt;/ref-type&gt;&lt;contributors&gt;&lt;authors&gt;&lt;author&gt;Boisramé, Gabrielle&lt;/author&gt;&lt;author&gt;Thompson, Sally&lt;/author&gt;&lt;author&gt;Collins, Brandon&lt;/author&gt;&lt;author&gt;Stephens, Scott&lt;/author&gt;&lt;/authors&gt;&lt;/contributors&gt;&lt;titles&gt;&lt;title&gt;Managed wildfire effects on forest resilience and water in the Sierra Nevada&lt;/title&gt;&lt;secondary-title&gt;Ecosystems&lt;/secondary-title&gt;&lt;/titles&gt;&lt;periodical&gt;&lt;full-title&gt;Ecosystems&lt;/full-title&gt;&lt;/periodical&gt;&lt;pages&gt;717-732&lt;/pages&gt;&lt;volume&gt;20&lt;/volume&gt;&lt;number&gt;4&lt;/number&gt;&lt;dates&gt;&lt;year&gt;2017&lt;/year&gt;&lt;/dates&gt;&lt;isbn&gt;1432-9840&lt;/isbn&gt;&lt;urls&gt;&lt;/urls&gt;&lt;/record&gt;&lt;/Cite&gt;&lt;/EndNote&gt;</w:instrText>
      </w:r>
      <w:r w:rsidR="0065308B">
        <w:rPr>
          <w:rFonts w:ascii="Times New Roman" w:hAnsi="Times New Roman" w:cs="Times New Roman"/>
        </w:rPr>
        <w:fldChar w:fldCharType="separate"/>
      </w:r>
      <w:r w:rsidR="0065308B">
        <w:rPr>
          <w:rFonts w:ascii="Times New Roman" w:hAnsi="Times New Roman" w:cs="Times New Roman"/>
          <w:noProof/>
        </w:rPr>
        <w:t>(</w:t>
      </w:r>
      <w:hyperlink w:anchor="_ENREF_1" w:tooltip="Boisramé, 2017 #9" w:history="1">
        <w:r w:rsidR="008E6BFC">
          <w:rPr>
            <w:rFonts w:ascii="Times New Roman" w:hAnsi="Times New Roman" w:cs="Times New Roman"/>
            <w:noProof/>
          </w:rPr>
          <w:t>Boisramé et al. 2017a</w:t>
        </w:r>
      </w:hyperlink>
      <w:r w:rsidR="0065308B">
        <w:rPr>
          <w:rFonts w:ascii="Times New Roman" w:hAnsi="Times New Roman" w:cs="Times New Roman"/>
          <w:noProof/>
        </w:rPr>
        <w:t>)</w:t>
      </w:r>
      <w:r w:rsidR="0065308B">
        <w:rPr>
          <w:rFonts w:ascii="Times New Roman" w:hAnsi="Times New Roman" w:cs="Times New Roman"/>
        </w:rPr>
        <w:fldChar w:fldCharType="end"/>
      </w:r>
      <w:r w:rsidR="0065308B">
        <w:rPr>
          <w:rFonts w:ascii="Times New Roman" w:hAnsi="Times New Roman" w:cs="Times New Roman"/>
        </w:rPr>
        <w:t xml:space="preserve">.  While these results are suggestive of a promising co-benefit for water resources associated with restoration of Sierra Nevada forests, to date they are based only on the relatively productive, wet and mid-elevation forests of the </w:t>
      </w:r>
      <w:proofErr w:type="spellStart"/>
      <w:r w:rsidR="0065308B">
        <w:rPr>
          <w:rFonts w:ascii="Times New Roman" w:hAnsi="Times New Roman" w:cs="Times New Roman"/>
        </w:rPr>
        <w:t>Illilouette</w:t>
      </w:r>
      <w:proofErr w:type="spellEnd"/>
      <w:r w:rsidR="0065308B">
        <w:rPr>
          <w:rFonts w:ascii="Times New Roman" w:hAnsi="Times New Roman" w:cs="Times New Roman"/>
        </w:rPr>
        <w:t xml:space="preserve"> Creek Basin.  It is unclear whether managed wildfire will produce equally dramatic changes in the structure and composition of less productive forest sites, which to date are less studied.  Here we attempt to fill this knowledge gap in the Sugarloaf Creek Basin (SCB) in Sequoia-Kings Canyon National park.  We draw on historical aerial photography, historical forest plot surveys, contemporary soil moisture observations and contemporary re-surveying of forest plots to address four questions:</w:t>
      </w:r>
    </w:p>
    <w:p w14:paraId="1F88B461" w14:textId="79E609B0" w:rsidR="0065308B" w:rsidRDefault="0065308B" w:rsidP="0065308B">
      <w:pPr>
        <w:pStyle w:val="ListParagraph"/>
        <w:numPr>
          <w:ilvl w:val="0"/>
          <w:numId w:val="1"/>
        </w:numPr>
        <w:spacing w:line="480" w:lineRule="auto"/>
        <w:rPr>
          <w:rFonts w:ascii="Times New Roman" w:hAnsi="Times New Roman" w:cs="Times New Roman"/>
        </w:rPr>
      </w:pPr>
      <w:r>
        <w:rPr>
          <w:rFonts w:ascii="Times New Roman" w:hAnsi="Times New Roman" w:cs="Times New Roman"/>
        </w:rPr>
        <w:t>How did vegetation cover change in the SCB from 1970-present, and how are these changes associated with fire?</w:t>
      </w:r>
    </w:p>
    <w:p w14:paraId="743E8CDA" w14:textId="651E28BF" w:rsidR="0065308B" w:rsidRDefault="0065308B" w:rsidP="0065308B">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How forest composition and structure at the survey plot scale change from 1970-present, and how are these changes associated with fire? </w:t>
      </w:r>
    </w:p>
    <w:p w14:paraId="16CC3B87" w14:textId="0E765652" w:rsidR="0065308B" w:rsidRDefault="0065308B" w:rsidP="0065308B">
      <w:pPr>
        <w:pStyle w:val="ListParagraph"/>
        <w:numPr>
          <w:ilvl w:val="0"/>
          <w:numId w:val="1"/>
        </w:numPr>
        <w:spacing w:line="480" w:lineRule="auto"/>
        <w:rPr>
          <w:rFonts w:ascii="Times New Roman" w:hAnsi="Times New Roman" w:cs="Times New Roman"/>
        </w:rPr>
      </w:pPr>
      <w:r>
        <w:rPr>
          <w:rFonts w:ascii="Times New Roman" w:hAnsi="Times New Roman" w:cs="Times New Roman"/>
        </w:rPr>
        <w:lastRenderedPageBreak/>
        <w:t xml:space="preserve">Is contemporary vegetation cover associated with differences in soil moisture, and </w:t>
      </w:r>
      <w:r w:rsidR="00F93C8E">
        <w:rPr>
          <w:rFonts w:ascii="Times New Roman" w:hAnsi="Times New Roman" w:cs="Times New Roman"/>
        </w:rPr>
        <w:t xml:space="preserve">what does this imply about hydrologic response to wildfire in the </w:t>
      </w:r>
      <w:proofErr w:type="gramStart"/>
      <w:r w:rsidR="00F93C8E">
        <w:rPr>
          <w:rFonts w:ascii="Times New Roman" w:hAnsi="Times New Roman" w:cs="Times New Roman"/>
        </w:rPr>
        <w:t>SCB?,</w:t>
      </w:r>
      <w:proofErr w:type="gramEnd"/>
      <w:r w:rsidR="00F93C8E">
        <w:rPr>
          <w:rFonts w:ascii="Times New Roman" w:hAnsi="Times New Roman" w:cs="Times New Roman"/>
        </w:rPr>
        <w:t xml:space="preserve"> and finally</w:t>
      </w:r>
    </w:p>
    <w:p w14:paraId="6CDA3B0A" w14:textId="43249050" w:rsidR="00F93C8E" w:rsidRPr="0065308B" w:rsidRDefault="00F93C8E" w:rsidP="0065308B">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How do these changes compare with those previously described in </w:t>
      </w:r>
      <w:proofErr w:type="spellStart"/>
      <w:r>
        <w:rPr>
          <w:rFonts w:ascii="Times New Roman" w:hAnsi="Times New Roman" w:cs="Times New Roman"/>
        </w:rPr>
        <w:t>Illilouette</w:t>
      </w:r>
      <w:proofErr w:type="spellEnd"/>
      <w:r>
        <w:rPr>
          <w:rFonts w:ascii="Times New Roman" w:hAnsi="Times New Roman" w:cs="Times New Roman"/>
        </w:rPr>
        <w:t xml:space="preserve"> Creek Basin?</w:t>
      </w:r>
    </w:p>
    <w:p w14:paraId="3D671C1C" w14:textId="3B95E230" w:rsidR="00A1346F" w:rsidRPr="00A1346F" w:rsidRDefault="00A1346F" w:rsidP="008C47DE">
      <w:pPr>
        <w:spacing w:line="480" w:lineRule="auto"/>
        <w:rPr>
          <w:rFonts w:ascii="Times New Roman" w:hAnsi="Times New Roman" w:cs="Times New Roman"/>
        </w:rPr>
      </w:pPr>
    </w:p>
    <w:p w14:paraId="753883AD" w14:textId="77777777" w:rsidR="00A1346F" w:rsidRPr="002316B0" w:rsidRDefault="00A1346F" w:rsidP="008C47DE">
      <w:pPr>
        <w:spacing w:line="480" w:lineRule="auto"/>
        <w:rPr>
          <w:rFonts w:ascii="Times New Roman" w:hAnsi="Times New Roman" w:cs="Times New Roman"/>
        </w:rPr>
      </w:pPr>
    </w:p>
    <w:p w14:paraId="743C4BEB" w14:textId="77777777" w:rsidR="008C47DE" w:rsidRDefault="008C47DE" w:rsidP="008C47DE">
      <w:pPr>
        <w:spacing w:line="480" w:lineRule="auto"/>
        <w:rPr>
          <w:rFonts w:ascii="Times New Roman" w:hAnsi="Times New Roman" w:cs="Times New Roman"/>
        </w:rPr>
      </w:pPr>
      <w:r>
        <w:rPr>
          <w:rFonts w:ascii="Times New Roman" w:hAnsi="Times New Roman" w:cs="Times New Roman"/>
          <w:b/>
        </w:rPr>
        <w:t>Methods</w:t>
      </w:r>
    </w:p>
    <w:p w14:paraId="74F30EBE" w14:textId="590D7C84" w:rsidR="00CC3B93" w:rsidRDefault="00CC3B93" w:rsidP="008C47DE">
      <w:pPr>
        <w:spacing w:line="480" w:lineRule="auto"/>
        <w:rPr>
          <w:rFonts w:ascii="Times New Roman" w:hAnsi="Times New Roman" w:cs="Times New Roman"/>
        </w:rPr>
      </w:pPr>
      <w:r>
        <w:rPr>
          <w:rFonts w:ascii="Times New Roman" w:hAnsi="Times New Roman" w:cs="Times New Roman"/>
          <w:i/>
        </w:rPr>
        <w:t>Study site</w:t>
      </w:r>
    </w:p>
    <w:p w14:paraId="3A73168A" w14:textId="38CAD8A3" w:rsidR="00CC3B93" w:rsidRDefault="00CC3B93" w:rsidP="008C47DE">
      <w:pPr>
        <w:spacing w:line="480" w:lineRule="auto"/>
        <w:rPr>
          <w:rFonts w:ascii="Times New Roman" w:hAnsi="Times New Roman" w:cs="Times New Roman"/>
        </w:rPr>
      </w:pPr>
      <w:r>
        <w:rPr>
          <w:rFonts w:ascii="Times New Roman" w:hAnsi="Times New Roman" w:cs="Times New Roman"/>
        </w:rPr>
        <w:tab/>
        <w:t xml:space="preserve">Need: </w:t>
      </w:r>
      <w:commentRangeStart w:id="1"/>
      <w:r>
        <w:rPr>
          <w:rFonts w:ascii="Times New Roman" w:hAnsi="Times New Roman" w:cs="Times New Roman"/>
        </w:rPr>
        <w:t>Ecology of the watershed</w:t>
      </w:r>
      <w:commentRangeEnd w:id="1"/>
      <w:r>
        <w:rPr>
          <w:rStyle w:val="CommentReference"/>
        </w:rPr>
        <w:commentReference w:id="1"/>
      </w:r>
      <w:r>
        <w:rPr>
          <w:rFonts w:ascii="Times New Roman" w:hAnsi="Times New Roman" w:cs="Times New Roman"/>
        </w:rPr>
        <w:t xml:space="preserve">, </w:t>
      </w:r>
      <w:commentRangeStart w:id="2"/>
      <w:r>
        <w:rPr>
          <w:rFonts w:ascii="Times New Roman" w:hAnsi="Times New Roman" w:cs="Times New Roman"/>
        </w:rPr>
        <w:t>hydrology of the watershed</w:t>
      </w:r>
      <w:commentRangeEnd w:id="2"/>
      <w:r>
        <w:rPr>
          <w:rStyle w:val="CommentReference"/>
        </w:rPr>
        <w:commentReference w:id="2"/>
      </w:r>
      <w:r>
        <w:rPr>
          <w:rFonts w:ascii="Times New Roman" w:hAnsi="Times New Roman" w:cs="Times New Roman"/>
        </w:rPr>
        <w:t xml:space="preserve">, and </w:t>
      </w:r>
      <w:commentRangeStart w:id="3"/>
      <w:r>
        <w:rPr>
          <w:rFonts w:ascii="Times New Roman" w:hAnsi="Times New Roman" w:cs="Times New Roman"/>
        </w:rPr>
        <w:t>history of managed fire in the watershed</w:t>
      </w:r>
      <w:commentRangeEnd w:id="3"/>
      <w:r>
        <w:rPr>
          <w:rStyle w:val="CommentReference"/>
        </w:rPr>
        <w:commentReference w:id="3"/>
      </w:r>
      <w:r>
        <w:rPr>
          <w:rFonts w:ascii="Times New Roman" w:hAnsi="Times New Roman" w:cs="Times New Roman"/>
        </w:rPr>
        <w:t>.</w:t>
      </w:r>
    </w:p>
    <w:p w14:paraId="69E38D5F" w14:textId="5A7EE366" w:rsidR="008831FA" w:rsidRPr="008831FA" w:rsidRDefault="005D0DF4" w:rsidP="00140558">
      <w:pPr>
        <w:spacing w:line="480" w:lineRule="auto"/>
        <w:rPr>
          <w:rFonts w:ascii="Times New Roman" w:hAnsi="Times New Roman" w:cs="Times New Roman"/>
        </w:rPr>
      </w:pPr>
      <w:r>
        <w:rPr>
          <w:rFonts w:ascii="Times New Roman" w:hAnsi="Times New Roman" w:cs="Times New Roman"/>
        </w:rPr>
        <w:t xml:space="preserve">The Sugarloaf Creek Basin is </w:t>
      </w:r>
      <w:proofErr w:type="gramStart"/>
      <w:r>
        <w:rPr>
          <w:rFonts w:ascii="Times New Roman" w:hAnsi="Times New Roman" w:cs="Times New Roman"/>
        </w:rPr>
        <w:t>an</w:t>
      </w:r>
      <w:proofErr w:type="gramEnd"/>
      <w:r>
        <w:rPr>
          <w:rFonts w:ascii="Times New Roman" w:hAnsi="Times New Roman" w:cs="Times New Roman"/>
        </w:rPr>
        <w:t xml:space="preserve"> </w:t>
      </w:r>
      <w:r w:rsidR="00C40B67">
        <w:rPr>
          <w:rFonts w:ascii="Times New Roman" w:hAnsi="Times New Roman" w:cs="Times New Roman"/>
        </w:rPr>
        <w:t>125 km</w:t>
      </w:r>
      <w:r w:rsidR="00C40B67" w:rsidRPr="00140558">
        <w:rPr>
          <w:rFonts w:ascii="Times New Roman" w:hAnsi="Times New Roman" w:cs="Times New Roman"/>
          <w:vertAlign w:val="superscript"/>
        </w:rPr>
        <w:t>2</w:t>
      </w:r>
      <w:r>
        <w:rPr>
          <w:rFonts w:ascii="Times New Roman" w:hAnsi="Times New Roman" w:cs="Times New Roman"/>
        </w:rPr>
        <w:t xml:space="preserve"> basin spanning elevation ranges of </w:t>
      </w:r>
      <w:r w:rsidR="00C40B67">
        <w:rPr>
          <w:rFonts w:ascii="Times New Roman" w:hAnsi="Times New Roman" w:cs="Times New Roman"/>
        </w:rPr>
        <w:t>2000</w:t>
      </w:r>
      <w:r>
        <w:rPr>
          <w:rFonts w:ascii="Times New Roman" w:hAnsi="Times New Roman" w:cs="Times New Roman"/>
        </w:rPr>
        <w:t xml:space="preserve"> – </w:t>
      </w:r>
      <w:r w:rsidR="00C40B67">
        <w:rPr>
          <w:rFonts w:ascii="Times New Roman" w:hAnsi="Times New Roman" w:cs="Times New Roman"/>
        </w:rPr>
        <w:t>3200 m</w:t>
      </w:r>
      <w:r>
        <w:rPr>
          <w:rFonts w:ascii="Times New Roman" w:hAnsi="Times New Roman" w:cs="Times New Roman"/>
        </w:rPr>
        <w:t xml:space="preserve"> in </w:t>
      </w:r>
      <w:proofErr w:type="spellStart"/>
      <w:r>
        <w:rPr>
          <w:rFonts w:ascii="Times New Roman" w:hAnsi="Times New Roman" w:cs="Times New Roman"/>
        </w:rPr>
        <w:t>Sequioa</w:t>
      </w:r>
      <w:proofErr w:type="spellEnd"/>
      <w:r>
        <w:rPr>
          <w:rFonts w:ascii="Times New Roman" w:hAnsi="Times New Roman" w:cs="Times New Roman"/>
        </w:rPr>
        <w:t xml:space="preserve"> Kings Canyon National Park.</w:t>
      </w:r>
      <w:r w:rsidR="00C40B67">
        <w:rPr>
          <w:rFonts w:ascii="Times New Roman" w:hAnsi="Times New Roman" w:cs="Times New Roman"/>
        </w:rPr>
        <w:t xml:space="preserve">  </w:t>
      </w:r>
      <w:r w:rsidR="008D3D58">
        <w:rPr>
          <w:rFonts w:ascii="Times New Roman" w:hAnsi="Times New Roman" w:cs="Times New Roman"/>
        </w:rPr>
        <w:t xml:space="preserve">Avery daily temperatures in the basin range from minimum of -10 </w:t>
      </w:r>
      <w:proofErr w:type="spellStart"/>
      <w:r w:rsidR="008D3D58" w:rsidRPr="00140558">
        <w:rPr>
          <w:rFonts w:ascii="Times New Roman" w:hAnsi="Times New Roman" w:cs="Times New Roman"/>
          <w:vertAlign w:val="superscript"/>
        </w:rPr>
        <w:t>o</w:t>
      </w:r>
      <w:r w:rsidR="008D3D58">
        <w:rPr>
          <w:rFonts w:ascii="Times New Roman" w:hAnsi="Times New Roman" w:cs="Times New Roman"/>
        </w:rPr>
        <w:t>C</w:t>
      </w:r>
      <w:proofErr w:type="spellEnd"/>
      <w:r w:rsidR="008D3D58">
        <w:rPr>
          <w:rFonts w:ascii="Times New Roman" w:hAnsi="Times New Roman" w:cs="Times New Roman"/>
        </w:rPr>
        <w:t xml:space="preserve"> to 31 </w:t>
      </w:r>
      <w:proofErr w:type="spellStart"/>
      <w:proofErr w:type="gramStart"/>
      <w:r w:rsidR="008D3D58" w:rsidRPr="00140558">
        <w:rPr>
          <w:rFonts w:ascii="Times New Roman" w:hAnsi="Times New Roman" w:cs="Times New Roman"/>
          <w:vertAlign w:val="superscript"/>
        </w:rPr>
        <w:t>o</w:t>
      </w:r>
      <w:r w:rsidR="008D3D58">
        <w:rPr>
          <w:rFonts w:ascii="Times New Roman" w:hAnsi="Times New Roman" w:cs="Times New Roman"/>
        </w:rPr>
        <w:t>C</w:t>
      </w:r>
      <w:proofErr w:type="spellEnd"/>
      <w:r w:rsidR="008D3D58">
        <w:rPr>
          <w:rFonts w:ascii="Times New Roman" w:hAnsi="Times New Roman" w:cs="Times New Roman"/>
        </w:rPr>
        <w:t xml:space="preserve">  ,</w:t>
      </w:r>
      <w:proofErr w:type="gramEnd"/>
      <w:r w:rsidR="008D3D58">
        <w:rPr>
          <w:rFonts w:ascii="Times New Roman" w:hAnsi="Times New Roman" w:cs="Times New Roman"/>
        </w:rPr>
        <w:t xml:space="preserve"> with the annual average being 14.5</w:t>
      </w:r>
      <w:r w:rsidR="008D3D58" w:rsidRPr="00140558">
        <w:rPr>
          <w:rFonts w:ascii="Times New Roman" w:hAnsi="Times New Roman" w:cs="Times New Roman"/>
          <w:vertAlign w:val="superscript"/>
        </w:rPr>
        <w:t>o</w:t>
      </w:r>
      <w:r w:rsidR="008D3D58">
        <w:rPr>
          <w:rFonts w:ascii="Times New Roman" w:hAnsi="Times New Roman" w:cs="Times New Roman"/>
        </w:rPr>
        <w:t>C (</w:t>
      </w:r>
      <w:r w:rsidR="00223D6B">
        <w:rPr>
          <w:rFonts w:ascii="Times New Roman" w:hAnsi="Times New Roman" w:cs="Times New Roman"/>
        </w:rPr>
        <w:t>Global Historical Climate Network, station USR0000CSUG)</w:t>
      </w:r>
      <w:r w:rsidR="00140558">
        <w:rPr>
          <w:rFonts w:ascii="Times New Roman" w:hAnsi="Times New Roman" w:cs="Times New Roman"/>
        </w:rPr>
        <w:t>.  Annual precipitation in the basin has not been measured</w:t>
      </w:r>
      <w:r w:rsidR="008E6BFC">
        <w:rPr>
          <w:rFonts w:ascii="Times New Roman" w:hAnsi="Times New Roman" w:cs="Times New Roman"/>
        </w:rPr>
        <w:t xml:space="preserve"> long term</w:t>
      </w:r>
      <w:r w:rsidR="00140558">
        <w:rPr>
          <w:rFonts w:ascii="Times New Roman" w:hAnsi="Times New Roman" w:cs="Times New Roman"/>
        </w:rPr>
        <w:t xml:space="preserve">; the nearest precipitation gage (Cedar Grove) operated only in summer months.  A sense of the </w:t>
      </w:r>
      <w:proofErr w:type="gramStart"/>
      <w:r w:rsidR="008E6BFC">
        <w:rPr>
          <w:rFonts w:ascii="Times New Roman" w:hAnsi="Times New Roman" w:cs="Times New Roman"/>
        </w:rPr>
        <w:t>long term</w:t>
      </w:r>
      <w:proofErr w:type="gramEnd"/>
      <w:r w:rsidR="008E6BFC">
        <w:rPr>
          <w:rFonts w:ascii="Times New Roman" w:hAnsi="Times New Roman" w:cs="Times New Roman"/>
        </w:rPr>
        <w:t xml:space="preserve"> </w:t>
      </w:r>
      <w:r w:rsidR="00140558">
        <w:rPr>
          <w:rFonts w:ascii="Times New Roman" w:hAnsi="Times New Roman" w:cs="Times New Roman"/>
        </w:rPr>
        <w:t>water balance of the basin, however, can be gained from the specific streamflow measured in the South Fork Kings River downstream of the confluence of Sugarloaf Creek with this river.  Two gages were operational on the South Fork Kings River through to the late 1950s, one at 1056 km</w:t>
      </w:r>
      <w:r w:rsidR="00140558" w:rsidRPr="00140558">
        <w:rPr>
          <w:rFonts w:ascii="Times New Roman" w:hAnsi="Times New Roman" w:cs="Times New Roman"/>
          <w:vertAlign w:val="superscript"/>
        </w:rPr>
        <w:t>2</w:t>
      </w:r>
      <w:r w:rsidR="00140558">
        <w:rPr>
          <w:rFonts w:ascii="Times New Roman" w:hAnsi="Times New Roman" w:cs="Times New Roman"/>
        </w:rPr>
        <w:t xml:space="preserve"> watershed area (1950-1957 at 30</w:t>
      </w:r>
      <w:r w:rsidR="00140558" w:rsidRPr="00463F5A">
        <w:rPr>
          <w:rFonts w:ascii="Times New Roman" w:hAnsi="Times New Roman" w:cs="Times New Roman"/>
          <w:vertAlign w:val="superscript"/>
        </w:rPr>
        <w:t>o</w:t>
      </w:r>
      <w:r w:rsidR="00140558">
        <w:rPr>
          <w:rFonts w:ascii="Times New Roman" w:hAnsi="Times New Roman" w:cs="Times New Roman"/>
        </w:rPr>
        <w:t>48’25”, 118</w:t>
      </w:r>
      <w:r w:rsidR="00140558" w:rsidRPr="00463F5A">
        <w:rPr>
          <w:rFonts w:ascii="Times New Roman" w:hAnsi="Times New Roman" w:cs="Times New Roman"/>
          <w:vertAlign w:val="superscript"/>
        </w:rPr>
        <w:t>o</w:t>
      </w:r>
      <w:r w:rsidR="00140558">
        <w:rPr>
          <w:rFonts w:ascii="Times New Roman" w:hAnsi="Times New Roman" w:cs="Times New Roman"/>
        </w:rPr>
        <w:t>44’55”, USGS SF Kings River Near Cedar Grove CA, gage 11212500), and at 2160 km</w:t>
      </w:r>
      <w:r w:rsidR="00140558" w:rsidRPr="00463F5A">
        <w:rPr>
          <w:rFonts w:ascii="Times New Roman" w:hAnsi="Times New Roman" w:cs="Times New Roman"/>
          <w:vertAlign w:val="superscript"/>
        </w:rPr>
        <w:t>2</w:t>
      </w:r>
      <w:r w:rsidR="00140558">
        <w:rPr>
          <w:rFonts w:ascii="Times New Roman" w:hAnsi="Times New Roman" w:cs="Times New Roman"/>
        </w:rPr>
        <w:t xml:space="preserve"> watershed area (1921-1958 at 36</w:t>
      </w:r>
      <w:r w:rsidR="00140558" w:rsidRPr="00463F5A">
        <w:rPr>
          <w:rFonts w:ascii="Times New Roman" w:hAnsi="Times New Roman" w:cs="Times New Roman"/>
          <w:vertAlign w:val="superscript"/>
        </w:rPr>
        <w:t>o</w:t>
      </w:r>
      <w:r w:rsidR="00140558">
        <w:rPr>
          <w:rFonts w:ascii="Times New Roman" w:hAnsi="Times New Roman" w:cs="Times New Roman"/>
        </w:rPr>
        <w:t>50’50”, 118</w:t>
      </w:r>
      <w:r w:rsidR="00140558" w:rsidRPr="00463F5A">
        <w:rPr>
          <w:rFonts w:ascii="Times New Roman" w:hAnsi="Times New Roman" w:cs="Times New Roman"/>
          <w:vertAlign w:val="superscript"/>
        </w:rPr>
        <w:t>o</w:t>
      </w:r>
      <w:r w:rsidR="00140558">
        <w:rPr>
          <w:rFonts w:ascii="Times New Roman" w:hAnsi="Times New Roman" w:cs="Times New Roman"/>
        </w:rPr>
        <w:t>53’50”, UGSG Kings River near Hume, CA, gage  11213000).  The specific discharge at the gages was of 0.55 m/</w:t>
      </w:r>
      <w:proofErr w:type="spellStart"/>
      <w:r w:rsidR="00140558">
        <w:rPr>
          <w:rFonts w:ascii="Times New Roman" w:hAnsi="Times New Roman" w:cs="Times New Roman"/>
        </w:rPr>
        <w:t>yr</w:t>
      </w:r>
      <w:proofErr w:type="spellEnd"/>
      <w:r w:rsidR="00140558">
        <w:rPr>
          <w:rFonts w:ascii="Times New Roman" w:hAnsi="Times New Roman" w:cs="Times New Roman"/>
        </w:rPr>
        <w:t xml:space="preserve"> and 0.48 m/</w:t>
      </w:r>
      <w:proofErr w:type="spellStart"/>
      <w:r w:rsidR="00140558">
        <w:rPr>
          <w:rFonts w:ascii="Times New Roman" w:hAnsi="Times New Roman" w:cs="Times New Roman"/>
        </w:rPr>
        <w:t>yr</w:t>
      </w:r>
      <w:proofErr w:type="spellEnd"/>
      <w:r w:rsidR="00140558">
        <w:rPr>
          <w:rFonts w:ascii="Times New Roman" w:hAnsi="Times New Roman" w:cs="Times New Roman"/>
        </w:rPr>
        <w:t xml:space="preserve"> respectively.  This can be compared to </w:t>
      </w:r>
      <w:proofErr w:type="spellStart"/>
      <w:r w:rsidR="00140558">
        <w:rPr>
          <w:rFonts w:ascii="Times New Roman" w:hAnsi="Times New Roman" w:cs="Times New Roman"/>
        </w:rPr>
        <w:t>Illilouette</w:t>
      </w:r>
      <w:proofErr w:type="spellEnd"/>
      <w:r w:rsidR="00140558">
        <w:rPr>
          <w:rFonts w:ascii="Times New Roman" w:hAnsi="Times New Roman" w:cs="Times New Roman"/>
        </w:rPr>
        <w:t xml:space="preserve"> Creek</w:t>
      </w:r>
      <w:r w:rsidR="008E6BFC">
        <w:rPr>
          <w:rFonts w:ascii="Times New Roman" w:hAnsi="Times New Roman" w:cs="Times New Roman"/>
        </w:rPr>
        <w:t xml:space="preserve"> Basin</w:t>
      </w:r>
      <w:r w:rsidR="00140558">
        <w:rPr>
          <w:rFonts w:ascii="Times New Roman" w:hAnsi="Times New Roman" w:cs="Times New Roman"/>
        </w:rPr>
        <w:t xml:space="preserve">, where measurements from 2011-2017 indicate a specific </w:t>
      </w:r>
      <w:r w:rsidR="00140558">
        <w:rPr>
          <w:rFonts w:ascii="Times New Roman" w:hAnsi="Times New Roman" w:cs="Times New Roman"/>
        </w:rPr>
        <w:lastRenderedPageBreak/>
        <w:t>discharge of 0.8 m/year and calibrated streamflow models indicate a specific discharge of 0.9 m/year (</w:t>
      </w:r>
      <w:proofErr w:type="spellStart"/>
      <w:r w:rsidR="00140558">
        <w:rPr>
          <w:rFonts w:ascii="Times New Roman" w:hAnsi="Times New Roman" w:cs="Times New Roman"/>
        </w:rPr>
        <w:t>Boisrame</w:t>
      </w:r>
      <w:proofErr w:type="spellEnd"/>
      <w:r w:rsidR="00140558">
        <w:rPr>
          <w:rFonts w:ascii="Times New Roman" w:hAnsi="Times New Roman" w:cs="Times New Roman"/>
        </w:rPr>
        <w:t xml:space="preserve"> et al, in review, 2018).</w:t>
      </w:r>
      <w:r w:rsidR="00D53BBE">
        <w:rPr>
          <w:rFonts w:ascii="Times New Roman" w:hAnsi="Times New Roman" w:cs="Times New Roman"/>
        </w:rPr>
        <w:t xml:space="preserve">  Annual precipitation in </w:t>
      </w:r>
      <w:proofErr w:type="spellStart"/>
      <w:r w:rsidR="00D53BBE">
        <w:rPr>
          <w:rFonts w:ascii="Times New Roman" w:hAnsi="Times New Roman" w:cs="Times New Roman"/>
        </w:rPr>
        <w:t>Illilouette</w:t>
      </w:r>
      <w:proofErr w:type="spellEnd"/>
      <w:r w:rsidR="00D53BBE">
        <w:rPr>
          <w:rFonts w:ascii="Times New Roman" w:hAnsi="Times New Roman" w:cs="Times New Roman"/>
        </w:rPr>
        <w:t xml:space="preserve"> Creek corresponding to the model predictions is approximately 1.1 m/year.  The much lower specific discharge in the South Fork Kings Basin is suggestive of drier conditions in SCB than in the ICB.</w:t>
      </w:r>
      <w:r w:rsidR="00140558">
        <w:rPr>
          <w:rFonts w:ascii="Times New Roman" w:hAnsi="Times New Roman" w:cs="Times New Roman"/>
        </w:rPr>
        <w:t xml:space="preserve"> </w:t>
      </w:r>
    </w:p>
    <w:p w14:paraId="2BB6E129" w14:textId="118FF908" w:rsidR="005D0DF4" w:rsidRDefault="008E6BFC" w:rsidP="008C47DE">
      <w:pPr>
        <w:spacing w:line="480" w:lineRule="auto"/>
        <w:rPr>
          <w:ins w:id="4" w:author="Sally Thompson" w:date="2018-10-25T12:17:00Z"/>
          <w:rFonts w:ascii="Times New Roman" w:hAnsi="Times New Roman" w:cs="Times New Roman"/>
        </w:rPr>
      </w:pPr>
      <w:r w:rsidRPr="008E6BFC">
        <w:rPr>
          <w:rFonts w:ascii="Times New Roman" w:hAnsi="Times New Roman" w:cs="Times New Roman"/>
          <w:highlight w:val="yellow"/>
        </w:rPr>
        <w:t>These are supported … or not… by weather station data… INSERT HERE, KATYA/SALLY WILL WORK ON.</w:t>
      </w:r>
    </w:p>
    <w:p w14:paraId="54630C4C" w14:textId="77777777" w:rsidR="008E6BFC" w:rsidRDefault="008E6BFC" w:rsidP="008E6BFC">
      <w:pPr>
        <w:spacing w:line="480" w:lineRule="auto"/>
        <w:rPr>
          <w:rFonts w:ascii="Times New Roman" w:hAnsi="Times New Roman" w:cs="Times New Roman"/>
          <w:i/>
        </w:rPr>
      </w:pPr>
    </w:p>
    <w:p w14:paraId="08FF410D" w14:textId="33DD85CE" w:rsidR="008E6BFC" w:rsidRDefault="008E6BFC" w:rsidP="008E6BFC">
      <w:pPr>
        <w:spacing w:line="480" w:lineRule="auto"/>
        <w:rPr>
          <w:rFonts w:ascii="Times New Roman" w:hAnsi="Times New Roman" w:cs="Times New Roman"/>
        </w:rPr>
      </w:pPr>
      <w:r>
        <w:rPr>
          <w:rFonts w:ascii="Times New Roman" w:hAnsi="Times New Roman" w:cs="Times New Roman"/>
          <w:i/>
        </w:rPr>
        <w:t>Fire History</w:t>
      </w:r>
    </w:p>
    <w:p w14:paraId="439EED38" w14:textId="335CD7BA" w:rsidR="005D0DF4" w:rsidRPr="00CC3B93" w:rsidRDefault="008E6BFC" w:rsidP="008C47DE">
      <w:pPr>
        <w:spacing w:line="480" w:lineRule="auto"/>
        <w:rPr>
          <w:rFonts w:ascii="Times New Roman" w:hAnsi="Times New Roman" w:cs="Times New Roman"/>
        </w:rPr>
      </w:pPr>
      <w:r>
        <w:rPr>
          <w:rFonts w:ascii="Times New Roman" w:hAnsi="Times New Roman" w:cs="Times New Roman"/>
        </w:rPr>
        <w:t>NEED SOME STATEMENT ABOUT WHERE FIRE PERIMETERS COME FROM ETC.</w:t>
      </w:r>
    </w:p>
    <w:p w14:paraId="7CDDA55F" w14:textId="4609A7B2" w:rsidR="008E6BFC" w:rsidRDefault="008E6BFC" w:rsidP="008C47DE">
      <w:pPr>
        <w:spacing w:line="480" w:lineRule="auto"/>
        <w:rPr>
          <w:rFonts w:ascii="Times New Roman" w:hAnsi="Times New Roman" w:cs="Times New Roman"/>
          <w:i/>
        </w:rPr>
      </w:pPr>
    </w:p>
    <w:p w14:paraId="47C1EBA8" w14:textId="2D074FFC" w:rsidR="008E6BFC" w:rsidRPr="003A6AED" w:rsidRDefault="008E6BFC" w:rsidP="008E6BFC">
      <w:pPr>
        <w:spacing w:line="480" w:lineRule="auto"/>
        <w:rPr>
          <w:rFonts w:ascii="Times New Roman" w:hAnsi="Times New Roman" w:cs="Times New Roman"/>
        </w:rPr>
      </w:pPr>
      <w:r>
        <w:rPr>
          <w:rFonts w:ascii="Times New Roman" w:hAnsi="Times New Roman" w:cs="Times New Roman"/>
          <w:i/>
        </w:rPr>
        <w:t>Vegetation Cover Change Analysis</w:t>
      </w:r>
    </w:p>
    <w:p w14:paraId="757A6425" w14:textId="5C26FB28" w:rsidR="008E6BFC" w:rsidRDefault="008E6BFC" w:rsidP="008E6BFC">
      <w:pPr>
        <w:spacing w:line="480" w:lineRule="auto"/>
        <w:rPr>
          <w:rFonts w:ascii="Times New Roman" w:hAnsi="Times New Roman" w:cs="Times New Roman"/>
        </w:rPr>
      </w:pPr>
      <w:r>
        <w:rPr>
          <w:rFonts w:ascii="Times New Roman" w:hAnsi="Times New Roman" w:cs="Times New Roman"/>
        </w:rPr>
        <w:tab/>
        <w:t xml:space="preserve">To compute the change in vegetation cover in SCB since fires were reintroduced in 1972 we classified aerial photographs into granite, water, sparse meadows, dense meadows, conifer forest and shrublands, following the methods used by </w:t>
      </w:r>
      <w:r>
        <w:rPr>
          <w:rFonts w:ascii="Times New Roman" w:hAnsi="Times New Roman" w:cs="Times New Roman"/>
          <w:noProof/>
        </w:rPr>
        <w:t>Boisramé et al.</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 ExcludeAuth="1"&gt;&lt;Author&gt;Boisramé&lt;/Author&gt;&lt;Year&gt;2017&lt;/Year&gt;&lt;RecNum&gt;11&lt;/RecNum&gt;&lt;DisplayText&gt;(2017b)&lt;/DisplayText&gt;&lt;record&gt;&lt;rec-number&gt;11&lt;/rec-number&gt;&lt;foreign-keys&gt;&lt;key app="EN" db-id="9sss0fpeaz5e5he5vt6vas9rrw9e05exp2xa" timestamp="1520357387"&gt;11&lt;/key&gt;&lt;/foreign-keys&gt;&lt;ref-type name="Journal Article"&gt;17&lt;/ref-type&gt;&lt;contributors&gt;&lt;authors&gt;&lt;author&gt;Boisramé, Gabrielle FS&lt;/author&gt;&lt;author&gt;Thompson,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Management&lt;/full-title&gt;&lt;/periodical&gt;&lt;pages&gt;241-252&lt;/pages&gt;&lt;volume&gt;402&lt;/volume&gt;&lt;dates&gt;&lt;year&gt;2017&lt;/year&gt;&lt;/dates&gt;&lt;isbn&gt;0378-1127&lt;/isbn&gt;&lt;urls&gt;&lt;/urls&gt;&lt;/record&gt;&lt;/Cite&gt;&lt;/EndNote&gt;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3" w:tooltip="Boisramé, 2017 #11" w:history="1">
        <w:r>
          <w:rPr>
            <w:rFonts w:ascii="Times New Roman" w:hAnsi="Times New Roman" w:cs="Times New Roman"/>
            <w:noProof/>
          </w:rPr>
          <w:t>2017b</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We obtained the earliest set of aerial photographs available for the region from Sequoia Kings Canyon National Park.  These were dated to 1973, prior to the first fires occurring in SCB.  Contemporary cover was represented by the 2014 National Agriculture Imagery Program (NAIP). The 1973 images were orthorectified using ERDAS IMAGINE software, using approximately </w:t>
      </w:r>
      <w:r w:rsidRPr="008E6BFC">
        <w:rPr>
          <w:rFonts w:ascii="Times New Roman" w:hAnsi="Times New Roman" w:cs="Times New Roman"/>
          <w:highlight w:val="yellow"/>
        </w:rPr>
        <w:t>#</w:t>
      </w:r>
      <w:r>
        <w:rPr>
          <w:rFonts w:ascii="Times New Roman" w:hAnsi="Times New Roman" w:cs="Times New Roman"/>
        </w:rPr>
        <w:t xml:space="preserve"> control points. The </w:t>
      </w:r>
      <w:proofErr w:type="spellStart"/>
      <w:r>
        <w:rPr>
          <w:rFonts w:ascii="Times New Roman" w:hAnsi="Times New Roman" w:cs="Times New Roman"/>
        </w:rPr>
        <w:t>eCognition</w:t>
      </w:r>
      <w:proofErr w:type="spellEnd"/>
      <w:r>
        <w:rPr>
          <w:rFonts w:ascii="Times New Roman" w:hAnsi="Times New Roman" w:cs="Times New Roman"/>
        </w:rPr>
        <w:t xml:space="preserve"> object-oriented software package was used to classify the images.  Following classification, the 1973 images (representing approximately </w:t>
      </w:r>
      <w:r w:rsidRPr="008E6BFC">
        <w:rPr>
          <w:rFonts w:ascii="Times New Roman" w:hAnsi="Times New Roman" w:cs="Times New Roman"/>
          <w:highlight w:val="yellow"/>
        </w:rPr>
        <w:t>#</w:t>
      </w:r>
      <w:r>
        <w:rPr>
          <w:rFonts w:ascii="Times New Roman" w:hAnsi="Times New Roman" w:cs="Times New Roman"/>
        </w:rPr>
        <w:t xml:space="preserve"> ha each) were mosaicked together in ArcGIS, as were the 2014 images (representing approximately </w:t>
      </w:r>
      <w:r w:rsidRPr="008E6BFC">
        <w:rPr>
          <w:rFonts w:ascii="Times New Roman" w:hAnsi="Times New Roman" w:cs="Times New Roman"/>
          <w:highlight w:val="yellow"/>
        </w:rPr>
        <w:t>#</w:t>
      </w:r>
      <w:r>
        <w:rPr>
          <w:rFonts w:ascii="Times New Roman" w:hAnsi="Times New Roman" w:cs="Times New Roman"/>
        </w:rPr>
        <w:t xml:space="preserve"> ha each). </w:t>
      </w:r>
    </w:p>
    <w:p w14:paraId="7360D0A8" w14:textId="6888F335" w:rsidR="008E6BFC" w:rsidRDefault="008E6BFC" w:rsidP="008E6BFC">
      <w:pPr>
        <w:spacing w:line="480" w:lineRule="auto"/>
        <w:ind w:firstLine="720"/>
        <w:rPr>
          <w:rFonts w:ascii="Times New Roman" w:hAnsi="Times New Roman" w:cs="Times New Roman"/>
        </w:rPr>
      </w:pPr>
      <w:r>
        <w:rPr>
          <w:rFonts w:ascii="Times New Roman" w:hAnsi="Times New Roman" w:cs="Times New Roman"/>
        </w:rPr>
        <w:t xml:space="preserve">During post-processing, the vector-object layers produced by </w:t>
      </w:r>
      <w:proofErr w:type="spellStart"/>
      <w:r>
        <w:rPr>
          <w:rFonts w:ascii="Times New Roman" w:hAnsi="Times New Roman" w:cs="Times New Roman"/>
        </w:rPr>
        <w:t>eCognition</w:t>
      </w:r>
      <w:proofErr w:type="spellEnd"/>
      <w:r>
        <w:rPr>
          <w:rFonts w:ascii="Times New Roman" w:hAnsi="Times New Roman" w:cs="Times New Roman"/>
        </w:rPr>
        <w:t xml:space="preserve"> were converted to raster layers in ArcGIS, with a 40 m pixel resolution, ensuring alignment of the 1973 and 2014 </w:t>
      </w:r>
      <w:proofErr w:type="spellStart"/>
      <w:r>
        <w:rPr>
          <w:rFonts w:ascii="Times New Roman" w:hAnsi="Times New Roman" w:cs="Times New Roman"/>
        </w:rPr>
        <w:lastRenderedPageBreak/>
        <w:t>rasters</w:t>
      </w:r>
      <w:proofErr w:type="spellEnd"/>
      <w:r>
        <w:rPr>
          <w:rFonts w:ascii="Times New Roman" w:hAnsi="Times New Roman" w:cs="Times New Roman"/>
        </w:rPr>
        <w:t xml:space="preserve"> to enable a change detection analysis. Because of likely errors introduced in the rasterization process that created single isolated pixels of a given class from polygon slivers, we smoothed the resulting raster surface using the </w:t>
      </w:r>
      <w:r w:rsidRPr="00B75D81">
        <w:rPr>
          <w:rFonts w:ascii="Times New Roman" w:hAnsi="Times New Roman" w:cs="Times New Roman"/>
          <w:i/>
        </w:rPr>
        <w:t>adjacent</w:t>
      </w:r>
      <w:r>
        <w:rPr>
          <w:rFonts w:ascii="Times New Roman" w:hAnsi="Times New Roman" w:cs="Times New Roman"/>
        </w:rPr>
        <w:t xml:space="preserve"> function in the R library </w:t>
      </w:r>
      <w:r>
        <w:rPr>
          <w:rFonts w:ascii="Times New Roman" w:hAnsi="Times New Roman" w:cs="Times New Roman"/>
          <w:i/>
        </w:rPr>
        <w:t>raster</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&lt;EndNote&gt;&lt;Cite&gt;&lt;Author&gt;Hijmans&lt;/Author&gt;&lt;Year&gt;2014&lt;/Year&gt;&lt;RecNum&gt;2935&lt;/RecNum&gt;&lt;DisplayText&gt;(Hijmans and van Etten 2014)&lt;/DisplayText&gt;&lt;record&gt;&lt;rec-number&gt;2935&lt;/rec-number&gt;&lt;foreign-keys&gt;&lt;key app="EN" db-id="w0ppaavf8t2zvwe9f0oxa5rcervz0wedp050" timestamp="1446060938"&gt;2935&lt;/key&gt;&lt;/foreign-keys&gt;&lt;ref-type name="Journal Article"&gt;17&lt;/ref-type&gt;&lt;contributors&gt;&lt;authors&gt;&lt;author&gt;Hijmans, R.&lt;/author&gt;&lt;author&gt;van Etten, Jacob&lt;/author&gt;&lt;/authors&gt;&lt;/contributors&gt;&lt;titles&gt;&lt;title&gt;raster: Geographic data analysis and modeling&lt;/title&gt;&lt;secondary-title&gt;R package version&lt;/secondary-title&gt;&lt;/titles&gt;&lt;periodical&gt;&lt;full-title&gt;R package version&lt;/full-title&gt;&lt;/periodical&gt;&lt;pages&gt;2.2-12&lt;/pages&gt;&lt;volume&gt;517&lt;/volume&gt;&lt;dates&gt;&lt;year&gt;2014&lt;/year&gt;&lt;/dates&gt;&lt;urls&gt;&lt;related-urls&gt;&lt;url&gt;http://CRAN.R-project.org/package=raster&lt;/url&gt;&lt;/related-urls&gt;&lt;/url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10" w:tooltip="Hijmans, 2014 #2935" w:history="1">
        <w:r>
          <w:rPr>
            <w:rFonts w:ascii="Times New Roman" w:hAnsi="Times New Roman" w:cs="Times New Roman"/>
            <w:noProof/>
          </w:rPr>
          <w:t>Hijmans and van Etten 2014</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We removed isolated pixels surrounded by other vegetation in the four cardinal directions, changing the pixel in question to the most common vegetation type surrounding it. </w:t>
      </w:r>
    </w:p>
    <w:p w14:paraId="6431A88D" w14:textId="4C753C7C" w:rsidR="008E6BFC" w:rsidRDefault="008E6BFC" w:rsidP="008E6BFC">
      <w:pPr>
        <w:spacing w:line="480" w:lineRule="auto"/>
        <w:ind w:firstLine="720"/>
        <w:rPr>
          <w:rFonts w:ascii="Times New Roman" w:hAnsi="Times New Roman" w:cs="Times New Roman"/>
        </w:rPr>
      </w:pPr>
      <w:r>
        <w:rPr>
          <w:rFonts w:ascii="Times New Roman" w:hAnsi="Times New Roman" w:cs="Times New Roman"/>
        </w:rPr>
        <w:t xml:space="preserve">We analyzed the spatial layers from 1973 and 2014 to determine the direction and proportionality of vegetation change in the intervening 41 years, primarily as a function of the number of times each pixel had burned. We overlaid the fire perimeter polygons on the two raster layers to extract a “times burned” attribute for each pixel. Due to subsequent chi-squared tests not converging for analyses of pixels burned 3 times (218 ha) and 4 times (15 ha), we combined these categories into a single “2-4 times burned” category, in addition to analyses conducted for once-burned pixels, unburned pixels, and the entire watershed. We excluded pixels classified as granite or water from this analysis, leaving four vegetation classes which could transition from one to another: shrubs, sparse meadow, mixed conifer and dense meadow. We calculated the number of pixels that underwent each possible transition among those four categories (including pixels that remained the same). </w:t>
      </w:r>
      <w:commentRangeStart w:id="5"/>
      <w:r>
        <w:rPr>
          <w:rFonts w:ascii="Times New Roman" w:hAnsi="Times New Roman" w:cs="Times New Roman"/>
        </w:rPr>
        <w:t xml:space="preserve">Our null expectation of vegetation change was that a transition between two vegetation types was equally likely in each direction, with this transition probability estimated by summing the number of pixels in each direction of change between a given pair of vegetation </w:t>
      </w:r>
      <w:proofErr w:type="gramStart"/>
      <w:r>
        <w:rPr>
          <w:rFonts w:ascii="Times New Roman" w:hAnsi="Times New Roman" w:cs="Times New Roman"/>
        </w:rPr>
        <w:t>types, and</w:t>
      </w:r>
      <w:proofErr w:type="gramEnd"/>
      <w:r>
        <w:rPr>
          <w:rFonts w:ascii="Times New Roman" w:hAnsi="Times New Roman" w:cs="Times New Roman"/>
        </w:rPr>
        <w:t xml:space="preserve">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w:t>
      </w:r>
      <w:r>
        <w:rPr>
          <w:rFonts w:ascii="Times New Roman" w:hAnsi="Times New Roman" w:cs="Times New Roman"/>
        </w:rPr>
        <w:lastRenderedPageBreak/>
        <w:t>expectation, as a percentage (increase or decrease) from the null expectation for a given transition class.</w:t>
      </w:r>
      <w:commentRangeEnd w:id="5"/>
      <w:r>
        <w:rPr>
          <w:rStyle w:val="CommentReference"/>
        </w:rPr>
        <w:commentReference w:id="5"/>
      </w:r>
    </w:p>
    <w:p w14:paraId="4E62D20C" w14:textId="77777777" w:rsidR="008E6BFC" w:rsidRDefault="008E6BFC" w:rsidP="008C47DE">
      <w:pPr>
        <w:spacing w:line="480" w:lineRule="auto"/>
        <w:rPr>
          <w:rFonts w:ascii="Times New Roman" w:hAnsi="Times New Roman" w:cs="Times New Roman"/>
          <w:i/>
        </w:rPr>
      </w:pPr>
    </w:p>
    <w:p w14:paraId="48395F6C" w14:textId="5C066856" w:rsidR="008C47DE" w:rsidRDefault="008C47DE" w:rsidP="008C47DE">
      <w:pPr>
        <w:spacing w:line="480" w:lineRule="auto"/>
        <w:rPr>
          <w:rFonts w:ascii="Times New Roman" w:hAnsi="Times New Roman" w:cs="Times New Roman"/>
        </w:rPr>
      </w:pPr>
      <w:r>
        <w:rPr>
          <w:rFonts w:ascii="Times New Roman" w:hAnsi="Times New Roman" w:cs="Times New Roman"/>
          <w:i/>
        </w:rPr>
        <w:t>Forestry plots</w:t>
      </w:r>
    </w:p>
    <w:p w14:paraId="5C0E7F2F" w14:textId="644DFF46" w:rsidR="00832545" w:rsidRDefault="008C47DE" w:rsidP="008C47DE">
      <w:pPr>
        <w:spacing w:line="480" w:lineRule="auto"/>
        <w:rPr>
          <w:rFonts w:ascii="Times New Roman" w:hAnsi="Times New Roman" w:cs="Times New Roman"/>
        </w:rPr>
      </w:pPr>
      <w:r>
        <w:rPr>
          <w:rFonts w:ascii="Times New Roman" w:hAnsi="Times New Roman" w:cs="Times New Roman"/>
        </w:rPr>
        <w:tab/>
      </w:r>
      <w:r w:rsidR="008E6BFC">
        <w:rPr>
          <w:rFonts w:ascii="Times New Roman" w:hAnsi="Times New Roman" w:cs="Times New Roman"/>
        </w:rPr>
        <w:t>F</w:t>
      </w:r>
      <w:r>
        <w:rPr>
          <w:rFonts w:ascii="Times New Roman" w:hAnsi="Times New Roman" w:cs="Times New Roman"/>
        </w:rPr>
        <w:t xml:space="preserve">orest surveys were conducted in </w:t>
      </w:r>
      <w:r w:rsidR="008E6BFC">
        <w:rPr>
          <w:rFonts w:ascii="Times New Roman" w:hAnsi="Times New Roman" w:cs="Times New Roman"/>
        </w:rPr>
        <w:t xml:space="preserve">Sugarloaf Creek Basin in </w:t>
      </w:r>
      <w:r w:rsidR="00C66BF3">
        <w:rPr>
          <w:rFonts w:ascii="Times New Roman" w:hAnsi="Times New Roman" w:cs="Times New Roman"/>
        </w:rPr>
        <w:t xml:space="preserve">July 1970 by Hammond, Jensen &amp; Wallen Mapping and Forestry Services, Oakland CA. </w:t>
      </w:r>
      <w:r w:rsidR="0092289A">
        <w:rPr>
          <w:rFonts w:ascii="Times New Roman" w:hAnsi="Times New Roman" w:cs="Times New Roman"/>
        </w:rPr>
        <w:t xml:space="preserve">Surveyors measured </w:t>
      </w:r>
      <w:r w:rsidR="0092289A" w:rsidRPr="008E6BFC">
        <w:rPr>
          <w:rFonts w:ascii="Times New Roman" w:hAnsi="Times New Roman" w:cs="Times New Roman"/>
          <w:highlight w:val="yellow"/>
        </w:rPr>
        <w:t>###</w:t>
      </w:r>
      <w:r w:rsidR="0092289A">
        <w:rPr>
          <w:rFonts w:ascii="Times New Roman" w:hAnsi="Times New Roman" w:cs="Times New Roman"/>
        </w:rPr>
        <w:t xml:space="preserve"> plots, which consisted of five</w:t>
      </w:r>
      <w:r w:rsidR="00C66BF3">
        <w:rPr>
          <w:rFonts w:ascii="Times New Roman" w:hAnsi="Times New Roman" w:cs="Times New Roman"/>
        </w:rPr>
        <w:t xml:space="preserve"> </w:t>
      </w:r>
      <w:r w:rsidR="0092289A">
        <w:rPr>
          <w:rFonts w:ascii="Times New Roman" w:hAnsi="Times New Roman" w:cs="Times New Roman"/>
        </w:rPr>
        <w:t xml:space="preserve">0.2 ac (0.08 ha) </w:t>
      </w:r>
      <w:r w:rsidR="00C66BF3">
        <w:rPr>
          <w:rFonts w:ascii="Times New Roman" w:hAnsi="Times New Roman" w:cs="Times New Roman"/>
        </w:rPr>
        <w:t xml:space="preserve">subplots </w:t>
      </w:r>
      <w:r w:rsidR="0092289A">
        <w:rPr>
          <w:rFonts w:ascii="Times New Roman" w:hAnsi="Times New Roman" w:cs="Times New Roman"/>
        </w:rPr>
        <w:t xml:space="preserve">each. Each subplot was </w:t>
      </w:r>
      <w:r w:rsidR="00C66BF3">
        <w:rPr>
          <w:rFonts w:ascii="Times New Roman" w:hAnsi="Times New Roman" w:cs="Times New Roman"/>
        </w:rPr>
        <w:t>surveyed for conifer trees (stems &gt; 7.6</w:t>
      </w:r>
      <w:del w:id="6" w:author="Sally Thompson" w:date="2018-10-25T12:14:00Z">
        <w:r w:rsidR="00C66BF3" w:rsidDel="005D0DF4">
          <w:rPr>
            <w:rFonts w:ascii="Times New Roman" w:hAnsi="Times New Roman" w:cs="Times New Roman"/>
          </w:rPr>
          <w:delText>2</w:delText>
        </w:r>
      </w:del>
      <w:r w:rsidR="00C66BF3">
        <w:rPr>
          <w:rFonts w:ascii="Times New Roman" w:hAnsi="Times New Roman" w:cs="Times New Roman"/>
        </w:rPr>
        <w:t xml:space="preserve"> cm DBH), saplings (stems 0.6</w:t>
      </w:r>
      <w:del w:id="7" w:author="Sally Thompson" w:date="2018-10-25T12:14:00Z">
        <w:r w:rsidR="00C66BF3" w:rsidDel="005D0DF4">
          <w:rPr>
            <w:rFonts w:ascii="Times New Roman" w:hAnsi="Times New Roman" w:cs="Times New Roman"/>
          </w:rPr>
          <w:delText>1</w:delText>
        </w:r>
      </w:del>
      <w:r w:rsidR="00C66BF3">
        <w:rPr>
          <w:rFonts w:ascii="Times New Roman" w:hAnsi="Times New Roman" w:cs="Times New Roman"/>
        </w:rPr>
        <w:t xml:space="preserve"> m tall up to 7.6</w:t>
      </w:r>
      <w:del w:id="8" w:author="Sally Thompson" w:date="2018-10-25T12:14:00Z">
        <w:r w:rsidR="00C66BF3" w:rsidDel="005D0DF4">
          <w:rPr>
            <w:rFonts w:ascii="Times New Roman" w:hAnsi="Times New Roman" w:cs="Times New Roman"/>
          </w:rPr>
          <w:delText>2</w:delText>
        </w:r>
      </w:del>
      <w:r w:rsidR="00C66BF3">
        <w:rPr>
          <w:rFonts w:ascii="Times New Roman" w:hAnsi="Times New Roman" w:cs="Times New Roman"/>
        </w:rPr>
        <w:t xml:space="preserve"> cm DBH), and seedlings (stems &lt;0.6</w:t>
      </w:r>
      <w:del w:id="9" w:author="Sally Thompson" w:date="2018-10-25T12:14:00Z">
        <w:r w:rsidR="00C66BF3" w:rsidDel="005D0DF4">
          <w:rPr>
            <w:rFonts w:ascii="Times New Roman" w:hAnsi="Times New Roman" w:cs="Times New Roman"/>
          </w:rPr>
          <w:delText>1</w:delText>
        </w:r>
      </w:del>
      <w:r w:rsidR="00C66BF3">
        <w:rPr>
          <w:rFonts w:ascii="Times New Roman" w:hAnsi="Times New Roman" w:cs="Times New Roman"/>
        </w:rPr>
        <w:t xml:space="preserve"> m tall). The surveyors estimated representative tree heights and woody (shrub) ground cover within the plots. All shrubs and trees were identified to species</w:t>
      </w:r>
      <w:ins w:id="10" w:author="Sally Thompson" w:date="2018-10-25T12:13:00Z">
        <w:r w:rsidR="005D0DF4">
          <w:rPr>
            <w:rFonts w:ascii="Times New Roman" w:hAnsi="Times New Roman" w:cs="Times New Roman"/>
          </w:rPr>
          <w:t xml:space="preserve"> level</w:t>
        </w:r>
      </w:ins>
      <w:r w:rsidR="00C66BF3">
        <w:rPr>
          <w:rFonts w:ascii="Times New Roman" w:hAnsi="Times New Roman" w:cs="Times New Roman"/>
        </w:rPr>
        <w:t>. Subplots were arranged along linear transects with generally 40</w:t>
      </w:r>
      <w:commentRangeStart w:id="11"/>
      <w:r w:rsidR="00C66BF3">
        <w:rPr>
          <w:rFonts w:ascii="Times New Roman" w:hAnsi="Times New Roman" w:cs="Times New Roman"/>
        </w:rPr>
        <w:t>.</w:t>
      </w:r>
      <w:ins w:id="12" w:author="Sally Thompson" w:date="2018-10-25T12:14:00Z">
        <w:r w:rsidR="005D0DF4" w:rsidDel="005D0DF4">
          <w:rPr>
            <w:rFonts w:ascii="Times New Roman" w:hAnsi="Times New Roman" w:cs="Times New Roman"/>
          </w:rPr>
          <w:t xml:space="preserve"> </w:t>
        </w:r>
      </w:ins>
      <w:del w:id="13" w:author="Sally Thompson" w:date="2018-10-25T12:14:00Z">
        <w:r w:rsidR="00C66BF3" w:rsidDel="005D0DF4">
          <w:rPr>
            <w:rFonts w:ascii="Times New Roman" w:hAnsi="Times New Roman" w:cs="Times New Roman"/>
          </w:rPr>
          <w:delText>2</w:delText>
        </w:r>
      </w:del>
      <w:commentRangeEnd w:id="11"/>
      <w:r w:rsidR="005D0DF4">
        <w:rPr>
          <w:rStyle w:val="CommentReference"/>
        </w:rPr>
        <w:commentReference w:id="11"/>
      </w:r>
      <w:r w:rsidR="00C66BF3">
        <w:rPr>
          <w:rFonts w:ascii="Times New Roman" w:hAnsi="Times New Roman" w:cs="Times New Roman"/>
        </w:rPr>
        <w:t xml:space="preserve"> m spacing between them, from an anchor point and a given transect azimuth that was described in the field notes. </w:t>
      </w:r>
      <w:del w:id="14" w:author="Sally Thompson" w:date="2018-10-25T12:14:00Z">
        <w:r w:rsidR="00C66BF3" w:rsidDel="005D0DF4">
          <w:rPr>
            <w:rFonts w:ascii="Times New Roman" w:hAnsi="Times New Roman" w:cs="Times New Roman"/>
          </w:rPr>
          <w:delText>A UC Berkeley field crew</w:delText>
        </w:r>
      </w:del>
      <w:ins w:id="15" w:author="Sally Thompson" w:date="2018-10-25T12:14:00Z">
        <w:r w:rsidR="005D0DF4">
          <w:rPr>
            <w:rFonts w:ascii="Times New Roman" w:hAnsi="Times New Roman" w:cs="Times New Roman"/>
          </w:rPr>
          <w:t>We</w:t>
        </w:r>
      </w:ins>
      <w:r w:rsidR="00C66BF3">
        <w:rPr>
          <w:rFonts w:ascii="Times New Roman" w:hAnsi="Times New Roman" w:cs="Times New Roman"/>
        </w:rPr>
        <w:t xml:space="preserve"> re-surveyed </w:t>
      </w:r>
      <w:r w:rsidR="005E4AD3">
        <w:rPr>
          <w:rFonts w:ascii="Times New Roman" w:hAnsi="Times New Roman" w:cs="Times New Roman"/>
        </w:rPr>
        <w:t>twelve of these</w:t>
      </w:r>
      <w:r w:rsidR="00C66BF3">
        <w:rPr>
          <w:rFonts w:ascii="Times New Roman" w:hAnsi="Times New Roman" w:cs="Times New Roman"/>
        </w:rPr>
        <w:t xml:space="preserve"> plots in 2017 following the same methods</w:t>
      </w:r>
      <w:r w:rsidR="005E4AD3">
        <w:rPr>
          <w:rFonts w:ascii="Times New Roman" w:hAnsi="Times New Roman" w:cs="Times New Roman"/>
        </w:rPr>
        <w:t>, leading to a</w:t>
      </w:r>
      <w:r w:rsidR="00C66BF3">
        <w:rPr>
          <w:rFonts w:ascii="Times New Roman" w:hAnsi="Times New Roman" w:cs="Times New Roman"/>
        </w:rPr>
        <w:t xml:space="preserve"> total of 58 subplots sampled in both 1970 and 2017</w:t>
      </w:r>
      <w:r w:rsidR="005E4AD3">
        <w:rPr>
          <w:rFonts w:ascii="Times New Roman" w:hAnsi="Times New Roman" w:cs="Times New Roman"/>
        </w:rPr>
        <w:t>, which constituted our sample size for analysis</w:t>
      </w:r>
      <w:r w:rsidR="00C66BF3">
        <w:rPr>
          <w:rFonts w:ascii="Times New Roman" w:hAnsi="Times New Roman" w:cs="Times New Roman"/>
        </w:rPr>
        <w:t>.</w:t>
      </w:r>
      <w:r w:rsidR="00CC3B93">
        <w:rPr>
          <w:rFonts w:ascii="Times New Roman" w:hAnsi="Times New Roman" w:cs="Times New Roman"/>
        </w:rPr>
        <w:t xml:space="preserve"> </w:t>
      </w:r>
    </w:p>
    <w:p w14:paraId="0942D782" w14:textId="0D4D8404" w:rsidR="00A44E76" w:rsidRDefault="005E4AD3" w:rsidP="008C47DE">
      <w:pPr>
        <w:spacing w:line="480" w:lineRule="auto"/>
        <w:rPr>
          <w:rFonts w:ascii="Times New Roman" w:hAnsi="Times New Roman" w:cs="Times New Roman"/>
        </w:rPr>
      </w:pPr>
      <w:r>
        <w:rPr>
          <w:rFonts w:ascii="Times New Roman" w:hAnsi="Times New Roman" w:cs="Times New Roman"/>
        </w:rPr>
        <w:tab/>
        <w:t xml:space="preserve">For each subplot, we used the collection of fire perimeters from Sugarloaf basin to identify the number of times each subplot had burned since fire was reintroduced in ####. We analyzed the change in density and basal area by size class, as well as the conifer regeneration density and species composition, </w:t>
      </w:r>
      <w:r w:rsidR="00014A60">
        <w:rPr>
          <w:rFonts w:ascii="Times New Roman" w:hAnsi="Times New Roman" w:cs="Times New Roman"/>
        </w:rPr>
        <w:t xml:space="preserve">as a function of the number of times each plot had burned, </w:t>
      </w:r>
      <w:r>
        <w:rPr>
          <w:rFonts w:ascii="Times New Roman" w:hAnsi="Times New Roman" w:cs="Times New Roman"/>
        </w:rPr>
        <w:t>using mixed-effects linear models with a random effect for plot</w:t>
      </w:r>
      <w:commentRangeStart w:id="16"/>
      <w:r>
        <w:rPr>
          <w:rFonts w:ascii="Times New Roman" w:hAnsi="Times New Roman" w:cs="Times New Roman"/>
        </w:rPr>
        <w:t>.</w:t>
      </w:r>
      <w:commentRangeEnd w:id="16"/>
      <w:r w:rsidR="00014A60">
        <w:rPr>
          <w:rStyle w:val="CommentReference"/>
        </w:rPr>
        <w:commentReference w:id="16"/>
      </w:r>
      <w:r>
        <w:rPr>
          <w:rFonts w:ascii="Times New Roman" w:hAnsi="Times New Roman" w:cs="Times New Roman"/>
        </w:rPr>
        <w:t xml:space="preserve"> </w:t>
      </w:r>
    </w:p>
    <w:p w14:paraId="71CE419A" w14:textId="77777777" w:rsidR="008E6BFC" w:rsidRDefault="008E6BFC" w:rsidP="008C47DE">
      <w:pPr>
        <w:spacing w:line="480" w:lineRule="auto"/>
        <w:rPr>
          <w:rFonts w:ascii="Times New Roman" w:hAnsi="Times New Roman" w:cs="Times New Roman"/>
        </w:rPr>
      </w:pPr>
    </w:p>
    <w:p w14:paraId="2B35769D" w14:textId="53340912" w:rsidR="009E0E8B" w:rsidRPr="009E0E8B" w:rsidRDefault="009E0E8B" w:rsidP="009E0E8B">
      <w:pPr>
        <w:spacing w:line="480" w:lineRule="auto"/>
        <w:rPr>
          <w:rFonts w:ascii="Times New Roman" w:hAnsi="Times New Roman" w:cs="Times New Roman"/>
        </w:rPr>
      </w:pPr>
      <w:r>
        <w:rPr>
          <w:rFonts w:ascii="Times New Roman" w:hAnsi="Times New Roman" w:cs="Times New Roman"/>
          <w:i/>
        </w:rPr>
        <w:t>Soil moisture</w:t>
      </w:r>
    </w:p>
    <w:p w14:paraId="1D657579" w14:textId="65F3CB4F" w:rsidR="009E0E8B" w:rsidRDefault="009E0E8B" w:rsidP="00A44E76">
      <w:pPr>
        <w:spacing w:line="480" w:lineRule="auto"/>
        <w:ind w:firstLine="720"/>
        <w:rPr>
          <w:rFonts w:ascii="Times New Roman" w:hAnsi="Times New Roman" w:cs="Times New Roman"/>
        </w:rPr>
      </w:pPr>
      <w:commentRangeStart w:id="17"/>
      <w:r>
        <w:rPr>
          <w:rFonts w:ascii="Times New Roman" w:hAnsi="Times New Roman" w:cs="Times New Roman"/>
        </w:rPr>
        <w:lastRenderedPageBreak/>
        <w:t>We sampled soil moisture in the field at ###</w:t>
      </w:r>
      <w:r w:rsidR="005B0769">
        <w:rPr>
          <w:rFonts w:ascii="Times New Roman" w:hAnsi="Times New Roman" w:cs="Times New Roman"/>
        </w:rPr>
        <w:t xml:space="preserve"> sites during 2016 and #### sites during 2017 (and 2018?) using XXXX protocol. Note, two sampling dates in 2016, two in 2017, so 4 time points if we don’t use 2018</w:t>
      </w:r>
      <w:commentRangeEnd w:id="17"/>
      <w:r w:rsidR="001C519A">
        <w:rPr>
          <w:rStyle w:val="CommentReference"/>
        </w:rPr>
        <w:commentReference w:id="17"/>
      </w:r>
    </w:p>
    <w:p w14:paraId="66BA19DC" w14:textId="6A753A05" w:rsidR="005B0769" w:rsidRDefault="005B0769" w:rsidP="00A44E76">
      <w:pPr>
        <w:spacing w:line="480" w:lineRule="auto"/>
        <w:ind w:firstLine="720"/>
        <w:rPr>
          <w:rFonts w:ascii="Times New Roman" w:hAnsi="Times New Roman" w:cs="Times New Roman"/>
        </w:rPr>
      </w:pPr>
      <w:r>
        <w:rPr>
          <w:rFonts w:ascii="Times New Roman" w:hAnsi="Times New Roman" w:cs="Times New Roman"/>
        </w:rPr>
        <w:t xml:space="preserve">We analyzed how soil moisture varied among sampling dates and vegetation types. </w:t>
      </w:r>
      <w:r w:rsidR="001C519A">
        <w:rPr>
          <w:rFonts w:ascii="Times New Roman" w:hAnsi="Times New Roman" w:cs="Times New Roman"/>
        </w:rPr>
        <w:t>For</w:t>
      </w:r>
      <w:r>
        <w:rPr>
          <w:rFonts w:ascii="Times New Roman" w:hAnsi="Times New Roman" w:cs="Times New Roman"/>
        </w:rPr>
        <w:t xml:space="preserve"> each sampling date, we compared the a</w:t>
      </w:r>
      <w:r w:rsidR="0084138A">
        <w:rPr>
          <w:rFonts w:ascii="Times New Roman" w:hAnsi="Times New Roman" w:cs="Times New Roman"/>
        </w:rPr>
        <w:t xml:space="preserve">verage </w:t>
      </w:r>
      <w:r w:rsidR="001C519A">
        <w:rPr>
          <w:rFonts w:ascii="Times New Roman" w:hAnsi="Times New Roman" w:cs="Times New Roman"/>
        </w:rPr>
        <w:t>soil moisture value within each of the four vegetation types (n = 4 plots for shrub, 5 plots for sparse meadow, 11 plots for dense meadow, and 31 plots for mixed-conifer). We compared soil moisture values using some kind of mixed effects model (Jens will elaborate).</w:t>
      </w:r>
    </w:p>
    <w:p w14:paraId="7EEC6769" w14:textId="76B294C1" w:rsidR="001C519A" w:rsidRDefault="001C519A" w:rsidP="00A44E76">
      <w:pPr>
        <w:spacing w:line="480" w:lineRule="auto"/>
        <w:ind w:firstLine="720"/>
        <w:rPr>
          <w:rFonts w:ascii="Times New Roman" w:hAnsi="Times New Roman" w:cs="Times New Roman"/>
        </w:rPr>
      </w:pPr>
      <w:commentRangeStart w:id="18"/>
      <w:r>
        <w:rPr>
          <w:rFonts w:ascii="Times New Roman" w:hAnsi="Times New Roman" w:cs="Times New Roman"/>
        </w:rPr>
        <w:t>Note: I’m not sure if we want to do anything else with the soil moisture data, perhaps some basin-wide extrapolation or inclusion of the sub-surface or stream water dynamics. I’ll leave such decisions to the Thompson Lab folks.</w:t>
      </w:r>
      <w:commentRangeEnd w:id="18"/>
      <w:r>
        <w:rPr>
          <w:rStyle w:val="CommentReference"/>
        </w:rPr>
        <w:commentReference w:id="18"/>
      </w:r>
    </w:p>
    <w:p w14:paraId="623478EF" w14:textId="6F8C5F5C" w:rsidR="00C65CA8" w:rsidRDefault="00C65CA8" w:rsidP="00CC3B93">
      <w:pPr>
        <w:spacing w:line="480" w:lineRule="auto"/>
        <w:rPr>
          <w:rFonts w:ascii="Times New Roman" w:hAnsi="Times New Roman" w:cs="Times New Roman"/>
        </w:rPr>
      </w:pPr>
      <w:r>
        <w:rPr>
          <w:rFonts w:ascii="Times New Roman" w:hAnsi="Times New Roman" w:cs="Times New Roman"/>
        </w:rPr>
        <w:tab/>
      </w:r>
    </w:p>
    <w:p w14:paraId="5DE70236" w14:textId="77777777" w:rsidR="00CC3B93" w:rsidRDefault="00CC3B93" w:rsidP="00CC3B93">
      <w:pPr>
        <w:spacing w:line="480" w:lineRule="auto"/>
        <w:rPr>
          <w:rFonts w:ascii="Times New Roman" w:hAnsi="Times New Roman" w:cs="Times New Roman"/>
        </w:rPr>
      </w:pPr>
    </w:p>
    <w:p w14:paraId="30463655" w14:textId="14ECDB2B" w:rsidR="00832545" w:rsidRDefault="00832545" w:rsidP="00CC3B93">
      <w:pPr>
        <w:spacing w:line="480" w:lineRule="auto"/>
        <w:rPr>
          <w:rFonts w:ascii="Times New Roman" w:hAnsi="Times New Roman" w:cs="Times New Roman"/>
        </w:rPr>
      </w:pPr>
      <w:r>
        <w:rPr>
          <w:rFonts w:ascii="Times New Roman" w:hAnsi="Times New Roman" w:cs="Times New Roman"/>
        </w:rPr>
        <w:br w:type="page"/>
      </w:r>
    </w:p>
    <w:p w14:paraId="0BA882AA" w14:textId="35037277" w:rsidR="008C47DE" w:rsidRDefault="00832545" w:rsidP="008C47DE">
      <w:pPr>
        <w:spacing w:line="480" w:lineRule="auto"/>
        <w:rPr>
          <w:rFonts w:ascii="Times New Roman" w:hAnsi="Times New Roman" w:cs="Times New Roman"/>
        </w:rPr>
      </w:pPr>
      <w:r>
        <w:rPr>
          <w:rFonts w:ascii="Times New Roman" w:hAnsi="Times New Roman" w:cs="Times New Roman"/>
          <w:b/>
        </w:rPr>
        <w:lastRenderedPageBreak/>
        <w:t>Results</w:t>
      </w:r>
    </w:p>
    <w:p w14:paraId="64FFC15F" w14:textId="72981D73" w:rsidR="00FF17D0" w:rsidRDefault="00FF17D0" w:rsidP="00FF17D0">
      <w:pPr>
        <w:spacing w:line="480" w:lineRule="auto"/>
        <w:ind w:firstLine="720"/>
        <w:rPr>
          <w:rFonts w:ascii="Times New Roman" w:hAnsi="Times New Roman" w:cs="Times New Roman"/>
          <w:i/>
        </w:rPr>
      </w:pPr>
      <w:r>
        <w:rPr>
          <w:rFonts w:ascii="Times New Roman" w:hAnsi="Times New Roman" w:cs="Times New Roman"/>
          <w:i/>
        </w:rPr>
        <w:t>Vegetation cover change</w:t>
      </w:r>
    </w:p>
    <w:p w14:paraId="0A73D3C0" w14:textId="77777777" w:rsidR="00FF17D0" w:rsidRDefault="00FF17D0" w:rsidP="00FF17D0">
      <w:pPr>
        <w:spacing w:line="480" w:lineRule="auto"/>
        <w:ind w:firstLine="720"/>
        <w:rPr>
          <w:rFonts w:ascii="Times New Roman" w:hAnsi="Times New Roman" w:cs="Times New Roman"/>
        </w:rPr>
      </w:pPr>
      <w:r>
        <w:rPr>
          <w:rFonts w:ascii="Times New Roman" w:hAnsi="Times New Roman" w:cs="Times New Roman"/>
        </w:rPr>
        <w:t xml:space="preserve">Within our study landscape, 1331 ha burned 2-4 times, 3076 ha burned once, and 5713 ha did not burn (Figure 3). The vegetation transitions we observed at the watershed scale were generally observed in each of the three burn classes (Figure 4). In particular, transitions from </w:t>
      </w:r>
      <w:commentRangeStart w:id="19"/>
      <w:r>
        <w:rPr>
          <w:rFonts w:ascii="Times New Roman" w:hAnsi="Times New Roman" w:cs="Times New Roman"/>
        </w:rPr>
        <w:t xml:space="preserve">shrub to sparse meadow, mixed-conifer to sparse meadow, and mixed-conifer to shrub </w:t>
      </w:r>
      <w:commentRangeEnd w:id="19"/>
      <w:r>
        <w:rPr>
          <w:rStyle w:val="CommentReference"/>
        </w:rPr>
        <w:commentReference w:id="19"/>
      </w:r>
      <w:r>
        <w:rPr>
          <w:rFonts w:ascii="Times New Roman" w:hAnsi="Times New Roman" w:cs="Times New Roman"/>
        </w:rPr>
        <w:t xml:space="preserve">were all overrepresented in the watershed compared to the null expectation, and the transitions in the opposite direction were underrepresented. However, these transitions towards earlier-seral vegetation types, particularly </w:t>
      </w:r>
      <w:commentRangeStart w:id="20"/>
      <w:r>
        <w:rPr>
          <w:rFonts w:ascii="Times New Roman" w:hAnsi="Times New Roman" w:cs="Times New Roman"/>
        </w:rPr>
        <w:t>shrub to sparse meadow and mixed conifer to sparse meadow</w:t>
      </w:r>
      <w:commentRangeEnd w:id="20"/>
      <w:r>
        <w:rPr>
          <w:rStyle w:val="CommentReference"/>
        </w:rPr>
        <w:commentReference w:id="20"/>
      </w:r>
      <w:r>
        <w:rPr>
          <w:rFonts w:ascii="Times New Roman" w:hAnsi="Times New Roman" w:cs="Times New Roman"/>
        </w:rPr>
        <w:t xml:space="preserve">, were more strongly overrepresented in the burned areas than in the unburned areas (Figure 4, bottom row). One area which seemed to respond to fire differently were the dense meadows, which saw a slight tendency for a </w:t>
      </w:r>
      <w:commentRangeStart w:id="21"/>
      <w:r>
        <w:rPr>
          <w:rFonts w:ascii="Times New Roman" w:hAnsi="Times New Roman" w:cs="Times New Roman"/>
        </w:rPr>
        <w:t>shift from mixed-conifer in the burned areas, but a significant loss in the unburned areas, consistent with ideas of meadow encroachment in the absence of fire</w:t>
      </w:r>
      <w:commentRangeEnd w:id="21"/>
      <w:r>
        <w:rPr>
          <w:rStyle w:val="CommentReference"/>
        </w:rPr>
        <w:commentReference w:id="21"/>
      </w:r>
      <w:r>
        <w:rPr>
          <w:rFonts w:ascii="Times New Roman" w:hAnsi="Times New Roman" w:cs="Times New Roman"/>
        </w:rPr>
        <w:t>.</w:t>
      </w:r>
    </w:p>
    <w:p w14:paraId="50AEC3EE" w14:textId="77777777" w:rsidR="00FF17D0" w:rsidRPr="00FF17D0" w:rsidRDefault="00FF17D0" w:rsidP="00FF17D0">
      <w:pPr>
        <w:spacing w:line="480" w:lineRule="auto"/>
        <w:ind w:firstLine="720"/>
        <w:rPr>
          <w:rFonts w:ascii="Times New Roman" w:hAnsi="Times New Roman" w:cs="Times New Roman"/>
          <w:i/>
        </w:rPr>
      </w:pPr>
      <w:bookmarkStart w:id="22" w:name="_GoBack"/>
      <w:bookmarkEnd w:id="22"/>
    </w:p>
    <w:p w14:paraId="347A882A" w14:textId="44B7AFB7" w:rsidR="00FF17D0" w:rsidRPr="00FF17D0" w:rsidRDefault="00FF17D0" w:rsidP="0058792C">
      <w:pPr>
        <w:spacing w:line="480" w:lineRule="auto"/>
        <w:ind w:firstLine="720"/>
        <w:rPr>
          <w:rFonts w:ascii="Times New Roman" w:hAnsi="Times New Roman" w:cs="Times New Roman"/>
          <w:i/>
        </w:rPr>
      </w:pPr>
      <w:r>
        <w:rPr>
          <w:rFonts w:ascii="Times New Roman" w:hAnsi="Times New Roman" w:cs="Times New Roman"/>
          <w:i/>
        </w:rPr>
        <w:t>Forest composition and structural change</w:t>
      </w:r>
    </w:p>
    <w:p w14:paraId="5CDCD19E" w14:textId="18D813C1" w:rsidR="00832545" w:rsidRDefault="0058792C" w:rsidP="0058792C">
      <w:pPr>
        <w:spacing w:line="480" w:lineRule="auto"/>
        <w:ind w:firstLine="720"/>
        <w:rPr>
          <w:rFonts w:ascii="Times New Roman" w:hAnsi="Times New Roman" w:cs="Times New Roman"/>
        </w:rPr>
      </w:pPr>
      <w:r>
        <w:rPr>
          <w:rFonts w:ascii="Times New Roman" w:hAnsi="Times New Roman" w:cs="Times New Roman"/>
        </w:rPr>
        <w:t xml:space="preserve">Surprisingly, the number of times the forestry plots burned did not have a strong impact on changes in basal area or density at any size class (Figure 2). </w:t>
      </w:r>
      <w:r w:rsidR="009A6239">
        <w:rPr>
          <w:rFonts w:ascii="Times New Roman" w:hAnsi="Times New Roman" w:cs="Times New Roman"/>
        </w:rPr>
        <w:t xml:space="preserve">The general trend was that density increased </w:t>
      </w:r>
      <w:proofErr w:type="gramStart"/>
      <w:r w:rsidR="009A6239">
        <w:rPr>
          <w:rFonts w:ascii="Times New Roman" w:hAnsi="Times New Roman" w:cs="Times New Roman"/>
        </w:rPr>
        <w:t>overall, but</w:t>
      </w:r>
      <w:proofErr w:type="gramEnd"/>
      <w:r w:rsidR="009A6239">
        <w:rPr>
          <w:rFonts w:ascii="Times New Roman" w:hAnsi="Times New Roman" w:cs="Times New Roman"/>
        </w:rPr>
        <w:t xml:space="preserve"> decreased in medium (&gt;15.2 </w:t>
      </w:r>
      <w:proofErr w:type="spellStart"/>
      <w:r w:rsidR="009A6239">
        <w:rPr>
          <w:rFonts w:ascii="Times New Roman" w:hAnsi="Times New Roman" w:cs="Times New Roman"/>
        </w:rPr>
        <w:t>dbh</w:t>
      </w:r>
      <w:proofErr w:type="spellEnd"/>
      <w:r w:rsidR="009A6239">
        <w:rPr>
          <w:rFonts w:ascii="Times New Roman" w:hAnsi="Times New Roman" w:cs="Times New Roman"/>
        </w:rPr>
        <w:t xml:space="preserve">) and large (&gt;61 cm </w:t>
      </w:r>
      <w:proofErr w:type="spellStart"/>
      <w:r w:rsidR="009A6239">
        <w:rPr>
          <w:rFonts w:ascii="Times New Roman" w:hAnsi="Times New Roman" w:cs="Times New Roman"/>
        </w:rPr>
        <w:t>dbh</w:t>
      </w:r>
      <w:proofErr w:type="spellEnd"/>
      <w:r w:rsidR="009A6239">
        <w:rPr>
          <w:rFonts w:ascii="Times New Roman" w:hAnsi="Times New Roman" w:cs="Times New Roman"/>
        </w:rPr>
        <w:t xml:space="preserve">) size classes, while tree basal area decreased in all size classes. The one instance where fire may have had an impact was on decreasing the density of medium and large trees, which both increased slightly in plots that had never burned (Figure 2). Additionally, the density and basal area of large trees appeared to decrease most significantly in plots that had burned twice, but not in once-burned or unburned plots. </w:t>
      </w:r>
    </w:p>
    <w:p w14:paraId="2259DEB2" w14:textId="0B0A0A0B" w:rsidR="009A6239" w:rsidRDefault="002316B0" w:rsidP="0058792C">
      <w:pPr>
        <w:spacing w:line="480" w:lineRule="auto"/>
        <w:ind w:firstLine="720"/>
        <w:rPr>
          <w:rFonts w:ascii="Times New Roman" w:hAnsi="Times New Roman" w:cs="Times New Roman"/>
        </w:rPr>
      </w:pPr>
      <w:r>
        <w:rPr>
          <w:rFonts w:ascii="Times New Roman" w:hAnsi="Times New Roman" w:cs="Times New Roman"/>
        </w:rPr>
        <w:lastRenderedPageBreak/>
        <w:t xml:space="preserve">Interestingly, the portions of the watershed that have experienced fire most often (two or more times) appear to have had a different initial forest composition than the potions of the watershed that burned once or not at all (Figure 2, upper right). Frequently-burned (two or more times) landscapes were dominated by Jeffrey pine even prior to the reintroduction of fire, and the species composition seems to have shifted slightly toward lodgepole pine and away from white fir and Jeffrey pine. Once-burned landscapes had an initial species composition that was very balanced, with white fir, red fir, lodgepole pine and Jeffrey pine present in roughly equal proportions, and both pine species decreased in abundance over time. Unburned plots lacked Jeffrey pine and had strong red fir dominance. This segregation of species composition appears to track the elevational gradient within the watershed, with the lowest elevations being dominated by Jeffrey pine, which has a more flammable litter architecture than the other species, and also having weather conditions that are generally more conducive to fire spread. Finally, the number of times that </w:t>
      </w:r>
    </w:p>
    <w:p w14:paraId="256534FA" w14:textId="77777777" w:rsidR="00FF17D0" w:rsidRDefault="00FF17D0" w:rsidP="0058792C">
      <w:pPr>
        <w:spacing w:line="480" w:lineRule="auto"/>
        <w:ind w:firstLine="720"/>
        <w:rPr>
          <w:rFonts w:ascii="Times New Roman" w:hAnsi="Times New Roman" w:cs="Times New Roman"/>
        </w:rPr>
      </w:pPr>
    </w:p>
    <w:p w14:paraId="4A2AAB98" w14:textId="2271ED75" w:rsidR="00FF17D0" w:rsidRPr="00FF17D0" w:rsidRDefault="00FF17D0" w:rsidP="0058792C">
      <w:pPr>
        <w:spacing w:line="480" w:lineRule="auto"/>
        <w:ind w:firstLine="720"/>
        <w:rPr>
          <w:rFonts w:ascii="Times New Roman" w:hAnsi="Times New Roman" w:cs="Times New Roman"/>
          <w:i/>
        </w:rPr>
      </w:pPr>
      <w:r>
        <w:rPr>
          <w:rFonts w:ascii="Times New Roman" w:hAnsi="Times New Roman" w:cs="Times New Roman"/>
          <w:i/>
        </w:rPr>
        <w:t>Soil moisture</w:t>
      </w:r>
    </w:p>
    <w:p w14:paraId="41D40AA3" w14:textId="7453B3EE" w:rsidR="0039290B" w:rsidRDefault="0039290B" w:rsidP="0058792C">
      <w:pPr>
        <w:spacing w:line="480" w:lineRule="auto"/>
        <w:ind w:firstLine="720"/>
        <w:rPr>
          <w:rFonts w:ascii="Times New Roman" w:hAnsi="Times New Roman" w:cs="Times New Roman"/>
        </w:rPr>
      </w:pPr>
      <w:r>
        <w:rPr>
          <w:rFonts w:ascii="Times New Roman" w:hAnsi="Times New Roman" w:cs="Times New Roman"/>
        </w:rPr>
        <w:t xml:space="preserve">Dense meadows were strongly associated with increased soil moisture, although there was considerable variation among sampling dates (Figure 5). Winter 2015-16 was a dry winter, evident in the lower peak early in the summer, and the more rapid depletion of soil moisture by July. </w:t>
      </w:r>
      <w:proofErr w:type="gramStart"/>
      <w:r>
        <w:rPr>
          <w:rFonts w:ascii="Times New Roman" w:hAnsi="Times New Roman" w:cs="Times New Roman"/>
          <w:i/>
        </w:rPr>
        <w:t>Presentation of statistical results,</w:t>
      </w:r>
      <w:proofErr w:type="gramEnd"/>
      <w:r>
        <w:rPr>
          <w:rFonts w:ascii="Times New Roman" w:hAnsi="Times New Roman" w:cs="Times New Roman"/>
          <w:i/>
        </w:rPr>
        <w:t xml:space="preserve"> think about what’s going on in other veg types</w:t>
      </w:r>
      <w:r>
        <w:rPr>
          <w:rFonts w:ascii="Times New Roman" w:hAnsi="Times New Roman" w:cs="Times New Roman"/>
        </w:rPr>
        <w:t>.</w:t>
      </w:r>
    </w:p>
    <w:p w14:paraId="0BE43943" w14:textId="027D100C" w:rsidR="0039290B" w:rsidRDefault="0039290B" w:rsidP="0058792C">
      <w:pPr>
        <w:spacing w:line="480" w:lineRule="auto"/>
        <w:ind w:firstLine="720"/>
        <w:rPr>
          <w:rFonts w:ascii="Times New Roman" w:hAnsi="Times New Roman" w:cs="Times New Roman"/>
        </w:rPr>
      </w:pPr>
      <w:r>
        <w:rPr>
          <w:rFonts w:ascii="Times New Roman" w:hAnsi="Times New Roman" w:cs="Times New Roman"/>
        </w:rPr>
        <w:t>Other potential analyses relating to soil moisture?</w:t>
      </w:r>
    </w:p>
    <w:p w14:paraId="12DD4FFD" w14:textId="79A4BA2E" w:rsidR="00FF17D0" w:rsidRDefault="00FF17D0" w:rsidP="0058792C">
      <w:pPr>
        <w:spacing w:line="480" w:lineRule="auto"/>
        <w:ind w:firstLine="720"/>
        <w:rPr>
          <w:rFonts w:ascii="Times New Roman" w:hAnsi="Times New Roman" w:cs="Times New Roman"/>
        </w:rPr>
      </w:pPr>
    </w:p>
    <w:p w14:paraId="3F877ABC" w14:textId="37CCBA53" w:rsidR="00FF17D0" w:rsidRPr="00FF17D0" w:rsidRDefault="00FF17D0" w:rsidP="0058792C">
      <w:pPr>
        <w:spacing w:line="480" w:lineRule="auto"/>
        <w:ind w:firstLine="720"/>
        <w:rPr>
          <w:rFonts w:ascii="Times New Roman" w:hAnsi="Times New Roman" w:cs="Times New Roman"/>
          <w:i/>
        </w:rPr>
      </w:pPr>
      <w:r>
        <w:rPr>
          <w:rFonts w:ascii="Times New Roman" w:hAnsi="Times New Roman" w:cs="Times New Roman"/>
          <w:i/>
        </w:rPr>
        <w:t>Comparison to ICB</w:t>
      </w:r>
    </w:p>
    <w:p w14:paraId="165B022F" w14:textId="77777777" w:rsidR="00832545" w:rsidRDefault="00832545">
      <w:pPr>
        <w:rPr>
          <w:rFonts w:ascii="Times New Roman" w:hAnsi="Times New Roman" w:cs="Times New Roman"/>
        </w:rPr>
      </w:pPr>
      <w:r>
        <w:rPr>
          <w:rFonts w:ascii="Times New Roman" w:hAnsi="Times New Roman" w:cs="Times New Roman"/>
        </w:rPr>
        <w:br w:type="page"/>
      </w:r>
    </w:p>
    <w:p w14:paraId="20B8CF35" w14:textId="18768F17" w:rsidR="00832545" w:rsidRDefault="00832545" w:rsidP="008C47DE">
      <w:pPr>
        <w:spacing w:line="480" w:lineRule="auto"/>
        <w:rPr>
          <w:rFonts w:ascii="Times New Roman" w:hAnsi="Times New Roman" w:cs="Times New Roman"/>
        </w:rPr>
      </w:pPr>
      <w:r>
        <w:rPr>
          <w:rFonts w:ascii="Times New Roman" w:hAnsi="Times New Roman" w:cs="Times New Roman"/>
          <w:b/>
        </w:rPr>
        <w:lastRenderedPageBreak/>
        <w:t>Discussion</w:t>
      </w:r>
    </w:p>
    <w:p w14:paraId="04AB42A2" w14:textId="47E1E0C9" w:rsidR="00832545" w:rsidRDefault="002316B0" w:rsidP="008C47DE">
      <w:pPr>
        <w:spacing w:line="480" w:lineRule="auto"/>
        <w:rPr>
          <w:rFonts w:ascii="Times New Roman" w:hAnsi="Times New Roman" w:cs="Times New Roman"/>
        </w:rPr>
      </w:pPr>
      <w:r>
        <w:rPr>
          <w:rFonts w:ascii="Times New Roman" w:hAnsi="Times New Roman" w:cs="Times New Roman"/>
        </w:rPr>
        <w:t>This will be written once the analyses are complete and the core focus of the paper is agreed upon. All authors will contribute here.</w:t>
      </w:r>
    </w:p>
    <w:p w14:paraId="54648EAE" w14:textId="7D0CC6AB" w:rsidR="00832545" w:rsidRDefault="00832545">
      <w:pPr>
        <w:rPr>
          <w:rFonts w:ascii="Times New Roman" w:hAnsi="Times New Roman" w:cs="Times New Roman"/>
        </w:rPr>
      </w:pPr>
      <w:r>
        <w:rPr>
          <w:rFonts w:ascii="Times New Roman" w:hAnsi="Times New Roman" w:cs="Times New Roman"/>
        </w:rPr>
        <w:br w:type="page"/>
      </w:r>
    </w:p>
    <w:p w14:paraId="235269B0" w14:textId="2AA7EEE3" w:rsidR="00424424" w:rsidRDefault="00424424">
      <w:pPr>
        <w:rPr>
          <w:rFonts w:ascii="Times New Roman" w:hAnsi="Times New Roman" w:cs="Times New Roman"/>
        </w:rPr>
      </w:pPr>
      <w:r>
        <w:rPr>
          <w:rFonts w:ascii="Times New Roman" w:hAnsi="Times New Roman" w:cs="Times New Roman"/>
          <w:b/>
        </w:rPr>
        <w:lastRenderedPageBreak/>
        <w:t>Figure 1</w:t>
      </w:r>
      <w:r>
        <w:rPr>
          <w:rFonts w:ascii="Times New Roman" w:hAnsi="Times New Roman" w:cs="Times New Roman"/>
        </w:rPr>
        <w:t>: Location/map figure</w:t>
      </w:r>
      <w:r>
        <w:rPr>
          <w:rFonts w:ascii="Times New Roman" w:hAnsi="Times New Roman" w:cs="Times New Roman"/>
        </w:rPr>
        <w:br w:type="page"/>
      </w:r>
    </w:p>
    <w:p w14:paraId="6E2E8E2C" w14:textId="272A7836" w:rsidR="00832545" w:rsidRDefault="00424424" w:rsidP="008C47DE">
      <w:pPr>
        <w:spacing w:line="48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667E1D7A" wp14:editId="4F299230">
            <wp:extent cx="6223635" cy="6223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pdf"/>
                    <pic:cNvPicPr/>
                  </pic:nvPicPr>
                  <pic:blipFill>
                    <a:blip r:embed="rId12">
                      <a:extLst>
                        <a:ext uri="{28A0092B-C50C-407E-A947-70E740481C1C}">
                          <a14:useLocalDpi xmlns:a14="http://schemas.microsoft.com/office/drawing/2010/main" val="0"/>
                        </a:ext>
                      </a:extLst>
                    </a:blip>
                    <a:stretch>
                      <a:fillRect/>
                    </a:stretch>
                  </pic:blipFill>
                  <pic:spPr>
                    <a:xfrm>
                      <a:off x="0" y="0"/>
                      <a:ext cx="6223635" cy="6223635"/>
                    </a:xfrm>
                    <a:prstGeom prst="rect">
                      <a:avLst/>
                    </a:prstGeom>
                  </pic:spPr>
                </pic:pic>
              </a:graphicData>
            </a:graphic>
          </wp:inline>
        </w:drawing>
      </w:r>
    </w:p>
    <w:p w14:paraId="196DE807" w14:textId="12813875" w:rsidR="0095273F" w:rsidRDefault="00424424" w:rsidP="008C47DE">
      <w:pPr>
        <w:spacing w:line="480" w:lineRule="auto"/>
        <w:rPr>
          <w:rFonts w:ascii="Times New Roman" w:hAnsi="Times New Roman" w:cs="Times New Roman"/>
        </w:rPr>
      </w:pPr>
      <w:r>
        <w:rPr>
          <w:rFonts w:ascii="Times New Roman" w:hAnsi="Times New Roman" w:cs="Times New Roman"/>
          <w:b/>
        </w:rPr>
        <w:t xml:space="preserve">Figure 2: </w:t>
      </w:r>
      <w:r>
        <w:rPr>
          <w:rFonts w:ascii="Times New Roman" w:hAnsi="Times New Roman" w:cs="Times New Roman"/>
        </w:rPr>
        <w:t>Change in forest structure based on forestry plots</w:t>
      </w:r>
    </w:p>
    <w:p w14:paraId="025FAD4F" w14:textId="77777777" w:rsidR="0095273F" w:rsidRDefault="0095273F">
      <w:pPr>
        <w:rPr>
          <w:rFonts w:ascii="Times New Roman" w:hAnsi="Times New Roman" w:cs="Times New Roman"/>
        </w:rPr>
      </w:pPr>
      <w:r>
        <w:rPr>
          <w:rFonts w:ascii="Times New Roman" w:hAnsi="Times New Roman" w:cs="Times New Roman"/>
        </w:rPr>
        <w:br w:type="page"/>
      </w:r>
    </w:p>
    <w:p w14:paraId="3D44C689" w14:textId="1EEE2142" w:rsidR="00424424" w:rsidRDefault="0095273F" w:rsidP="008C47DE">
      <w:pPr>
        <w:spacing w:line="48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307E98CD" wp14:editId="5F50BD9C">
            <wp:extent cx="5486400" cy="731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4A3961C2" w14:textId="66798F40" w:rsidR="0095273F" w:rsidRDefault="0095273F" w:rsidP="008C47DE">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 Map of the imagery portion of the watershed, showing times burned. Will probably add the classified images from both years to this figure.</w:t>
      </w:r>
    </w:p>
    <w:p w14:paraId="60798A9A" w14:textId="77777777" w:rsidR="0095273F" w:rsidRDefault="0095273F">
      <w:pPr>
        <w:rPr>
          <w:rFonts w:ascii="Times New Roman" w:hAnsi="Times New Roman" w:cs="Times New Roman"/>
        </w:rPr>
      </w:pPr>
      <w:r>
        <w:rPr>
          <w:rFonts w:ascii="Times New Roman" w:hAnsi="Times New Roman" w:cs="Times New Roman"/>
        </w:rPr>
        <w:lastRenderedPageBreak/>
        <w:br w:type="page"/>
      </w:r>
    </w:p>
    <w:p w14:paraId="16FF9811" w14:textId="065A82FA" w:rsidR="0095273F" w:rsidRDefault="0095273F" w:rsidP="008C47DE">
      <w:pPr>
        <w:spacing w:line="48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595F6844" wp14:editId="04D62BD6">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93D3BC" w14:textId="681ACC3A" w:rsidR="002E277E" w:rsidRDefault="0095273F" w:rsidP="008C47DE">
      <w:pPr>
        <w:spacing w:line="480" w:lineRule="auto"/>
        <w:rPr>
          <w:rFonts w:ascii="Times New Roman" w:hAnsi="Times New Roman" w:cs="Times New Roman"/>
        </w:rPr>
      </w:pPr>
      <w:r>
        <w:rPr>
          <w:rFonts w:ascii="Times New Roman" w:hAnsi="Times New Roman" w:cs="Times New Roman"/>
          <w:b/>
        </w:rPr>
        <w:t>Figure 4</w:t>
      </w:r>
      <w:r>
        <w:rPr>
          <w:rFonts w:ascii="Times New Roman" w:hAnsi="Times New Roman" w:cs="Times New Roman"/>
        </w:rPr>
        <w:t xml:space="preserve">: Image change analysis. Colors indicated change in observed vegetation transitions relative to a null expectation of equally likely change in each direction. Color scale </w:t>
      </w:r>
      <w:r w:rsidR="002E277E">
        <w:rPr>
          <w:rFonts w:ascii="Times New Roman" w:hAnsi="Times New Roman" w:cs="Times New Roman"/>
        </w:rPr>
        <w:t>the proportion of the null expectation that</w:t>
      </w:r>
      <w:r>
        <w:rPr>
          <w:rFonts w:ascii="Times New Roman" w:hAnsi="Times New Roman" w:cs="Times New Roman"/>
        </w:rPr>
        <w:t xml:space="preserve"> a given transition occurred</w:t>
      </w:r>
      <w:r w:rsidR="002E277E">
        <w:rPr>
          <w:rFonts w:ascii="Times New Roman" w:hAnsi="Times New Roman" w:cs="Times New Roman"/>
        </w:rPr>
        <w:t>, either</w:t>
      </w:r>
      <w:r>
        <w:rPr>
          <w:rFonts w:ascii="Times New Roman" w:hAnsi="Times New Roman" w:cs="Times New Roman"/>
        </w:rPr>
        <w:t xml:space="preserve"> more (blue) or less (red) than expected. </w:t>
      </w:r>
      <w:r w:rsidR="002E277E">
        <w:rPr>
          <w:rFonts w:ascii="Times New Roman" w:hAnsi="Times New Roman" w:cs="Times New Roman"/>
        </w:rPr>
        <w:t xml:space="preserve">Cell numbers indicate the </w:t>
      </w:r>
      <w:commentRangeStart w:id="23"/>
      <w:r w:rsidR="002E277E">
        <w:rPr>
          <w:rFonts w:ascii="Times New Roman" w:hAnsi="Times New Roman" w:cs="Times New Roman"/>
        </w:rPr>
        <w:t>number of 0.16 ha pixels in each transition category</w:t>
      </w:r>
      <w:commentRangeEnd w:id="23"/>
      <w:r w:rsidR="006B545F">
        <w:rPr>
          <w:rStyle w:val="CommentReference"/>
        </w:rPr>
        <w:commentReference w:id="23"/>
      </w:r>
      <w:r w:rsidR="002E277E">
        <w:rPr>
          <w:rFonts w:ascii="Times New Roman" w:hAnsi="Times New Roman" w:cs="Times New Roman"/>
        </w:rPr>
        <w:t>.</w:t>
      </w:r>
    </w:p>
    <w:p w14:paraId="6719C0E8" w14:textId="77777777" w:rsidR="002E277E" w:rsidRDefault="002E277E">
      <w:pPr>
        <w:rPr>
          <w:rFonts w:ascii="Times New Roman" w:hAnsi="Times New Roman" w:cs="Times New Roman"/>
        </w:rPr>
      </w:pPr>
      <w:r>
        <w:rPr>
          <w:rFonts w:ascii="Times New Roman" w:hAnsi="Times New Roman" w:cs="Times New Roman"/>
        </w:rPr>
        <w:br w:type="page"/>
      </w:r>
    </w:p>
    <w:p w14:paraId="0D50996E" w14:textId="0F7330F9" w:rsidR="0095273F" w:rsidRDefault="0085421B" w:rsidP="008C47DE">
      <w:pPr>
        <w:spacing w:line="48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512A7BE0" wp14:editId="362A6CC3">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5.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99B426" w14:textId="77777777" w:rsidR="00CC3B93" w:rsidRDefault="00B152BC" w:rsidP="008C47DE">
      <w:pPr>
        <w:spacing w:line="480" w:lineRule="auto"/>
        <w:rPr>
          <w:rFonts w:ascii="Times New Roman" w:hAnsi="Times New Roman" w:cs="Times New Roman"/>
        </w:rPr>
      </w:pPr>
      <w:r>
        <w:rPr>
          <w:rFonts w:ascii="Times New Roman" w:hAnsi="Times New Roman" w:cs="Times New Roman"/>
          <w:b/>
        </w:rPr>
        <w:t>Figure 5</w:t>
      </w:r>
      <w:r>
        <w:rPr>
          <w:rFonts w:ascii="Times New Roman" w:hAnsi="Times New Roman" w:cs="Times New Roman"/>
        </w:rPr>
        <w:t>: Average soil moisture by vegetation type</w:t>
      </w:r>
      <w:r w:rsidR="002C2CA1">
        <w:rPr>
          <w:rFonts w:ascii="Times New Roman" w:hAnsi="Times New Roman" w:cs="Times New Roman"/>
        </w:rPr>
        <w:t xml:space="preserve"> and sampling date</w:t>
      </w:r>
      <w:r w:rsidR="00011697">
        <w:rPr>
          <w:rFonts w:ascii="Times New Roman" w:hAnsi="Times New Roman" w:cs="Times New Roman"/>
        </w:rPr>
        <w:t>.</w:t>
      </w:r>
    </w:p>
    <w:p w14:paraId="53EEA2F4" w14:textId="77777777" w:rsidR="00CC3B93" w:rsidRDefault="00CC3B93" w:rsidP="008C47DE">
      <w:pPr>
        <w:spacing w:line="480" w:lineRule="auto"/>
        <w:rPr>
          <w:rFonts w:ascii="Times New Roman" w:hAnsi="Times New Roman" w:cs="Times New Roman"/>
        </w:rPr>
      </w:pPr>
    </w:p>
    <w:p w14:paraId="0F7948E7" w14:textId="77777777" w:rsidR="008E6BFC" w:rsidRPr="008E6BFC" w:rsidRDefault="00CC3B93" w:rsidP="008E6BFC">
      <w:pPr>
        <w:pStyle w:val="EndNoteBibliographyTitle"/>
        <w:rPr>
          <w:b/>
          <w:noProof/>
        </w:rPr>
      </w:pPr>
      <w:r>
        <w:rPr>
          <w:rFonts w:cstheme="minorBidi"/>
        </w:rPr>
        <w:fldChar w:fldCharType="begin"/>
      </w:r>
      <w:r>
        <w:instrText xml:space="preserve"> ADDIN EN.REFLIST </w:instrText>
      </w:r>
      <w:r>
        <w:rPr>
          <w:rFonts w:cstheme="minorBidi"/>
        </w:rPr>
        <w:fldChar w:fldCharType="separate"/>
      </w:r>
      <w:r w:rsidR="008E6BFC" w:rsidRPr="008E6BFC">
        <w:rPr>
          <w:b/>
          <w:noProof/>
        </w:rPr>
        <w:t>Literature Cited</w:t>
      </w:r>
    </w:p>
    <w:p w14:paraId="6B2F584A" w14:textId="77777777" w:rsidR="008E6BFC" w:rsidRPr="008E6BFC" w:rsidRDefault="008E6BFC" w:rsidP="008E6BFC">
      <w:pPr>
        <w:pStyle w:val="EndNoteBibliographyTitle"/>
        <w:rPr>
          <w:b/>
          <w:noProof/>
        </w:rPr>
      </w:pPr>
    </w:p>
    <w:p w14:paraId="612F2EDB" w14:textId="77777777" w:rsidR="008E6BFC" w:rsidRPr="008E6BFC" w:rsidRDefault="008E6BFC" w:rsidP="008E6BFC">
      <w:pPr>
        <w:pStyle w:val="EndNoteBibliography"/>
        <w:ind w:left="420" w:hanging="420"/>
        <w:rPr>
          <w:noProof/>
        </w:rPr>
      </w:pPr>
      <w:bookmarkStart w:id="24" w:name="_ENREF_1"/>
      <w:r w:rsidRPr="008E6BFC">
        <w:rPr>
          <w:noProof/>
        </w:rPr>
        <w:t xml:space="preserve">Boisramé, G., S. Thompson, B. Collins, and S. Stephens. 2017a. Managed wildfire effects on forest resilience and water in the Sierra Nevada. Ecosystems </w:t>
      </w:r>
      <w:r w:rsidRPr="008E6BFC">
        <w:rPr>
          <w:b/>
          <w:noProof/>
        </w:rPr>
        <w:t>20</w:t>
      </w:r>
      <w:r w:rsidRPr="008E6BFC">
        <w:rPr>
          <w:noProof/>
        </w:rPr>
        <w:t>:717-732.</w:t>
      </w:r>
      <w:bookmarkEnd w:id="24"/>
    </w:p>
    <w:p w14:paraId="381CAD92" w14:textId="77777777" w:rsidR="008E6BFC" w:rsidRPr="008E6BFC" w:rsidRDefault="008E6BFC" w:rsidP="008E6BFC">
      <w:pPr>
        <w:pStyle w:val="EndNoteBibliography"/>
        <w:ind w:left="420" w:hanging="420"/>
        <w:rPr>
          <w:noProof/>
        </w:rPr>
      </w:pPr>
      <w:bookmarkStart w:id="25" w:name="_ENREF_2"/>
      <w:r w:rsidRPr="008E6BFC">
        <w:rPr>
          <w:noProof/>
        </w:rPr>
        <w:lastRenderedPageBreak/>
        <w:t xml:space="preserve">Boisramé, G., S. Thompson, and S. Stephens. 2018. Hydrologic responses to restored wildfire regimes revealed by soil moisture-vegetation relationships. Advances in Water Resources </w:t>
      </w:r>
      <w:r w:rsidRPr="008E6BFC">
        <w:rPr>
          <w:b/>
          <w:noProof/>
        </w:rPr>
        <w:t>112</w:t>
      </w:r>
      <w:r w:rsidRPr="008E6BFC">
        <w:rPr>
          <w:noProof/>
        </w:rPr>
        <w:t>:124-146.</w:t>
      </w:r>
      <w:bookmarkEnd w:id="25"/>
    </w:p>
    <w:p w14:paraId="59A36885" w14:textId="77777777" w:rsidR="008E6BFC" w:rsidRPr="008E6BFC" w:rsidRDefault="008E6BFC" w:rsidP="008E6BFC">
      <w:pPr>
        <w:pStyle w:val="EndNoteBibliography"/>
        <w:ind w:left="420" w:hanging="420"/>
        <w:rPr>
          <w:noProof/>
        </w:rPr>
      </w:pPr>
      <w:bookmarkStart w:id="26" w:name="_ENREF_3"/>
      <w:r w:rsidRPr="008E6BFC">
        <w:rPr>
          <w:noProof/>
        </w:rPr>
        <w:t xml:space="preserve">Boisramé, G. F., S. E. Thompson, M. Kelly, J. Cavalli, K. M. Wilkin, and S. L. Stephens. 2017b. Vegetation change during 40years of repeated managed wildfires in the Sierra Nevada, California. Forest Ecology and Management </w:t>
      </w:r>
      <w:r w:rsidRPr="008E6BFC">
        <w:rPr>
          <w:b/>
          <w:noProof/>
        </w:rPr>
        <w:t>402</w:t>
      </w:r>
      <w:r w:rsidRPr="008E6BFC">
        <w:rPr>
          <w:noProof/>
        </w:rPr>
        <w:t>:241-252.</w:t>
      </w:r>
      <w:bookmarkEnd w:id="26"/>
    </w:p>
    <w:p w14:paraId="4C377652" w14:textId="77777777" w:rsidR="008E6BFC" w:rsidRPr="008E6BFC" w:rsidRDefault="008E6BFC" w:rsidP="008E6BFC">
      <w:pPr>
        <w:pStyle w:val="EndNoteBibliography"/>
        <w:ind w:left="420" w:hanging="420"/>
        <w:rPr>
          <w:noProof/>
        </w:rPr>
      </w:pPr>
      <w:bookmarkStart w:id="27" w:name="_ENREF_4"/>
      <w:r w:rsidRPr="008E6BFC">
        <w:rPr>
          <w:noProof/>
        </w:rPr>
        <w:t xml:space="preserve">Boisramé, G. F. S., S. E. Thompson, M. Kelly, J. Cavalli, K. M. Wilkin, and S. L. Stephens. 2017c. Vegetation change during 40years of repeated managed wildfires in the Sierra Nevada, California. Forest Ecology and Management </w:t>
      </w:r>
      <w:r w:rsidRPr="008E6BFC">
        <w:rPr>
          <w:b/>
          <w:noProof/>
        </w:rPr>
        <w:t>402</w:t>
      </w:r>
      <w:r w:rsidRPr="008E6BFC">
        <w:rPr>
          <w:noProof/>
        </w:rPr>
        <w:t>:241-252.</w:t>
      </w:r>
      <w:bookmarkEnd w:id="27"/>
    </w:p>
    <w:p w14:paraId="1CF517B8" w14:textId="77777777" w:rsidR="008E6BFC" w:rsidRPr="008E6BFC" w:rsidRDefault="008E6BFC" w:rsidP="008E6BFC">
      <w:pPr>
        <w:pStyle w:val="EndNoteBibliography"/>
        <w:ind w:left="420" w:hanging="420"/>
        <w:rPr>
          <w:noProof/>
        </w:rPr>
      </w:pPr>
      <w:bookmarkStart w:id="28" w:name="_ENREF_5"/>
      <w:r w:rsidRPr="008E6BFC">
        <w:rPr>
          <w:rFonts w:hint="eastAsia"/>
          <w:noProof/>
        </w:rPr>
        <w:t>Collins, B. M., R. G. Everett, and S. L. Stephens. 2011. Impacts of fire exclusion and recent managed fire on forest structure in old growth Sierra Nevada mixed</w:t>
      </w:r>
      <w:r w:rsidRPr="008E6BFC">
        <w:rPr>
          <w:rFonts w:hint="eastAsia"/>
          <w:noProof/>
        </w:rPr>
        <w:t>‐</w:t>
      </w:r>
      <w:r w:rsidRPr="008E6BFC">
        <w:rPr>
          <w:rFonts w:hint="eastAsia"/>
          <w:noProof/>
        </w:rPr>
        <w:t xml:space="preserve">conifer forests. Ecosphere </w:t>
      </w:r>
      <w:r w:rsidRPr="008E6BFC">
        <w:rPr>
          <w:b/>
          <w:noProof/>
        </w:rPr>
        <w:t>2</w:t>
      </w:r>
      <w:r w:rsidRPr="008E6BFC">
        <w:rPr>
          <w:noProof/>
        </w:rPr>
        <w:t>:1-14.</w:t>
      </w:r>
      <w:bookmarkEnd w:id="28"/>
    </w:p>
    <w:p w14:paraId="4CE168EF" w14:textId="77777777" w:rsidR="008E6BFC" w:rsidRPr="008E6BFC" w:rsidRDefault="008E6BFC" w:rsidP="008E6BFC">
      <w:pPr>
        <w:pStyle w:val="EndNoteBibliography"/>
        <w:ind w:left="420" w:hanging="420"/>
        <w:rPr>
          <w:noProof/>
        </w:rPr>
      </w:pPr>
      <w:bookmarkStart w:id="29" w:name="_ENREF_6"/>
      <w:r w:rsidRPr="008E6BFC">
        <w:rPr>
          <w:noProof/>
        </w:rPr>
        <w:t xml:space="preserve">Collins, B. M., M. Kelly, J. W. van Wagtendonk, and S. L. J. L. E. Stephens. 2007. Spatial patterns of large natural fires in Sierra Nevada wilderness areas.  </w:t>
      </w:r>
      <w:r w:rsidRPr="008E6BFC">
        <w:rPr>
          <w:b/>
          <w:noProof/>
        </w:rPr>
        <w:t>22</w:t>
      </w:r>
      <w:r w:rsidRPr="008E6BFC">
        <w:rPr>
          <w:noProof/>
        </w:rPr>
        <w:t>:545-557.</w:t>
      </w:r>
      <w:bookmarkEnd w:id="29"/>
    </w:p>
    <w:p w14:paraId="36D6280A" w14:textId="77777777" w:rsidR="008E6BFC" w:rsidRPr="008E6BFC" w:rsidRDefault="008E6BFC" w:rsidP="008E6BFC">
      <w:pPr>
        <w:pStyle w:val="EndNoteBibliography"/>
        <w:ind w:left="420" w:hanging="420"/>
        <w:rPr>
          <w:noProof/>
        </w:rPr>
      </w:pPr>
      <w:bookmarkStart w:id="30" w:name="_ENREF_7"/>
      <w:r w:rsidRPr="008E6BFC">
        <w:rPr>
          <w:noProof/>
        </w:rPr>
        <w:t xml:space="preserve">Collins, B. M., J. M. Lydersen, D. L. Fry, K. Wilkin, T. Moody, S. L. J. F. E. Stephens, and Management. 2016. Variability in vegetation and surface fuels across mixed-conifer-dominated landscapes with over 40 years of natural fire.  </w:t>
      </w:r>
      <w:r w:rsidRPr="008E6BFC">
        <w:rPr>
          <w:b/>
          <w:noProof/>
        </w:rPr>
        <w:t>381</w:t>
      </w:r>
      <w:r w:rsidRPr="008E6BFC">
        <w:rPr>
          <w:noProof/>
        </w:rPr>
        <w:t>:74-83.</w:t>
      </w:r>
      <w:bookmarkEnd w:id="30"/>
    </w:p>
    <w:p w14:paraId="5BAB3EE9" w14:textId="77777777" w:rsidR="008E6BFC" w:rsidRPr="008E6BFC" w:rsidRDefault="008E6BFC" w:rsidP="008E6BFC">
      <w:pPr>
        <w:pStyle w:val="EndNoteBibliography"/>
        <w:ind w:left="420" w:hanging="420"/>
        <w:rPr>
          <w:noProof/>
        </w:rPr>
      </w:pPr>
      <w:bookmarkStart w:id="31" w:name="_ENREF_8"/>
      <w:r w:rsidRPr="008E6BFC">
        <w:rPr>
          <w:noProof/>
        </w:rPr>
        <w:t xml:space="preserve">Collins, B. M., J. D. Miller, A. E. Thode, M. Kelly, J. W. Van Wagtendonk, and S. L. J. E. Stephens. 2009. Interactions among wildland fires in a long-established Sierra Nevada natural fire area.  </w:t>
      </w:r>
      <w:r w:rsidRPr="008E6BFC">
        <w:rPr>
          <w:b/>
          <w:noProof/>
        </w:rPr>
        <w:t>12</w:t>
      </w:r>
      <w:r w:rsidRPr="008E6BFC">
        <w:rPr>
          <w:noProof/>
        </w:rPr>
        <w:t>:114-128.</w:t>
      </w:r>
      <w:bookmarkEnd w:id="31"/>
    </w:p>
    <w:p w14:paraId="2966406D" w14:textId="77777777" w:rsidR="008E6BFC" w:rsidRPr="008E6BFC" w:rsidRDefault="008E6BFC" w:rsidP="008E6BFC">
      <w:pPr>
        <w:pStyle w:val="EndNoteBibliography"/>
        <w:ind w:left="420" w:hanging="420"/>
        <w:rPr>
          <w:noProof/>
        </w:rPr>
      </w:pPr>
      <w:bookmarkStart w:id="32" w:name="_ENREF_9"/>
      <w:r w:rsidRPr="008E6BFC">
        <w:rPr>
          <w:noProof/>
        </w:rPr>
        <w:t xml:space="preserve">Grant, G. E., C. L. Tague, and C. D. Allen. 2013. Watering the forest for the trees: an emerging priority for managing water in forest landscapes. Frontiers in Ecology and the Environment </w:t>
      </w:r>
      <w:r w:rsidRPr="008E6BFC">
        <w:rPr>
          <w:b/>
          <w:noProof/>
        </w:rPr>
        <w:t>11</w:t>
      </w:r>
      <w:r w:rsidRPr="008E6BFC">
        <w:rPr>
          <w:noProof/>
        </w:rPr>
        <w:t>:314-321.</w:t>
      </w:r>
      <w:bookmarkEnd w:id="32"/>
    </w:p>
    <w:p w14:paraId="06CCDDCA" w14:textId="77777777" w:rsidR="008E6BFC" w:rsidRPr="008E6BFC" w:rsidRDefault="008E6BFC" w:rsidP="008E6BFC">
      <w:pPr>
        <w:pStyle w:val="EndNoteBibliography"/>
        <w:ind w:left="420" w:hanging="420"/>
        <w:rPr>
          <w:noProof/>
        </w:rPr>
      </w:pPr>
      <w:bookmarkStart w:id="33" w:name="_ENREF_10"/>
      <w:r w:rsidRPr="008E6BFC">
        <w:rPr>
          <w:noProof/>
        </w:rPr>
        <w:lastRenderedPageBreak/>
        <w:t xml:space="preserve">Hijmans, R., and J. van Etten. 2014. raster: Geographic data analysis and modeling. R package version </w:t>
      </w:r>
      <w:r w:rsidRPr="008E6BFC">
        <w:rPr>
          <w:b/>
          <w:noProof/>
        </w:rPr>
        <w:t>517</w:t>
      </w:r>
      <w:r w:rsidRPr="008E6BFC">
        <w:rPr>
          <w:noProof/>
        </w:rPr>
        <w:t>:2.2-12.</w:t>
      </w:r>
      <w:bookmarkEnd w:id="33"/>
    </w:p>
    <w:p w14:paraId="089B0E73" w14:textId="77777777" w:rsidR="008E6BFC" w:rsidRPr="008E6BFC" w:rsidRDefault="008E6BFC" w:rsidP="008E6BFC">
      <w:pPr>
        <w:pStyle w:val="EndNoteBibliography"/>
        <w:ind w:left="420" w:hanging="420"/>
        <w:rPr>
          <w:noProof/>
        </w:rPr>
      </w:pPr>
      <w:bookmarkStart w:id="34" w:name="_ENREF_11"/>
      <w:r w:rsidRPr="008E6BFC">
        <w:rPr>
          <w:noProof/>
        </w:rPr>
        <w:t>McKelvey, K. S., C. N. Skinner, C.-r. Chang, D. C. Erman, S. J. Husari, D. J. Parsons, J. W. van Wagtendonk, and C. P. Weatherspoon. 1996. An overview of fire in the Sierra Nevada.</w:t>
      </w:r>
      <w:r w:rsidRPr="008E6BFC">
        <w:rPr>
          <w:i/>
          <w:noProof/>
        </w:rPr>
        <w:t>in</w:t>
      </w:r>
      <w:r w:rsidRPr="008E6BFC">
        <w:rPr>
          <w:noProof/>
        </w:rPr>
        <w:t xml:space="preserve"> Pages 1033-1040 in: Sierra Nevada Ecosystem Project, Final Report to Congress, Vol. II, Assessments and Scientific Basis for Management Options. Davis, CA: University of California, Centers for Water and Wildland Resources. Report No. 37.</w:t>
      </w:r>
      <w:bookmarkEnd w:id="34"/>
    </w:p>
    <w:p w14:paraId="12CC6891" w14:textId="77777777" w:rsidR="008E6BFC" w:rsidRPr="008E6BFC" w:rsidRDefault="008E6BFC" w:rsidP="008E6BFC">
      <w:pPr>
        <w:pStyle w:val="EndNoteBibliography"/>
        <w:ind w:left="420" w:hanging="420"/>
        <w:rPr>
          <w:noProof/>
        </w:rPr>
      </w:pPr>
      <w:bookmarkStart w:id="35" w:name="_ENREF_12"/>
      <w:r w:rsidRPr="008E6BFC">
        <w:rPr>
          <w:noProof/>
        </w:rPr>
        <w:t xml:space="preserve">North, M., S. Stephens, B. Collins, J. Agee, G. Aplet, J. Franklin, and P. Fulé. 2015. Reform forest fire management. Science </w:t>
      </w:r>
      <w:r w:rsidRPr="008E6BFC">
        <w:rPr>
          <w:b/>
          <w:noProof/>
        </w:rPr>
        <w:t>349</w:t>
      </w:r>
      <w:r w:rsidRPr="008E6BFC">
        <w:rPr>
          <w:noProof/>
        </w:rPr>
        <w:t>:1280-1281.</w:t>
      </w:r>
      <w:bookmarkEnd w:id="35"/>
    </w:p>
    <w:p w14:paraId="2145E827" w14:textId="77777777" w:rsidR="008E6BFC" w:rsidRPr="008E6BFC" w:rsidRDefault="008E6BFC" w:rsidP="008E6BFC">
      <w:pPr>
        <w:pStyle w:val="EndNoteBibliography"/>
        <w:ind w:left="420" w:hanging="420"/>
        <w:rPr>
          <w:noProof/>
        </w:rPr>
      </w:pPr>
      <w:bookmarkStart w:id="36" w:name="_ENREF_13"/>
      <w:r w:rsidRPr="008E6BFC">
        <w:rPr>
          <w:noProof/>
        </w:rPr>
        <w:t xml:space="preserve">Ponisio, L. C., K. Wilkin, L. K. M'gonigle, K. Kulhanek, L. Cook, R. Thorp, T. Griswold, and C. J. G. c. b. Kremen. 2016. Pyrodiversity begets plant–pollinator community diversity.  </w:t>
      </w:r>
      <w:r w:rsidRPr="008E6BFC">
        <w:rPr>
          <w:b/>
          <w:noProof/>
        </w:rPr>
        <w:t>22</w:t>
      </w:r>
      <w:r w:rsidRPr="008E6BFC">
        <w:rPr>
          <w:noProof/>
        </w:rPr>
        <w:t>:1794-1808.</w:t>
      </w:r>
      <w:bookmarkEnd w:id="36"/>
    </w:p>
    <w:p w14:paraId="31226FA9" w14:textId="77777777" w:rsidR="008E6BFC" w:rsidRPr="008E6BFC" w:rsidRDefault="008E6BFC" w:rsidP="008E6BFC">
      <w:pPr>
        <w:pStyle w:val="EndNoteBibliography"/>
        <w:ind w:left="420" w:hanging="420"/>
        <w:rPr>
          <w:noProof/>
        </w:rPr>
      </w:pPr>
      <w:bookmarkStart w:id="37" w:name="_ENREF_14"/>
      <w:r w:rsidRPr="008E6BFC">
        <w:rPr>
          <w:noProof/>
        </w:rPr>
        <w:t xml:space="preserve">Stephens, S. L., J. K. Agee, P. Fulé, M. North, W. Romme, T. Swetnam, and M. G. Turner. 2013. Managing forests and fire in changing climates. Science </w:t>
      </w:r>
      <w:r w:rsidRPr="008E6BFC">
        <w:rPr>
          <w:b/>
          <w:noProof/>
        </w:rPr>
        <w:t>342</w:t>
      </w:r>
      <w:r w:rsidRPr="008E6BFC">
        <w:rPr>
          <w:noProof/>
        </w:rPr>
        <w:t>:41-42.</w:t>
      </w:r>
      <w:bookmarkEnd w:id="37"/>
    </w:p>
    <w:p w14:paraId="72455EFC" w14:textId="77777777" w:rsidR="008E6BFC" w:rsidRPr="008E6BFC" w:rsidRDefault="008E6BFC" w:rsidP="008E6BFC">
      <w:pPr>
        <w:pStyle w:val="EndNoteBibliography"/>
        <w:ind w:left="420" w:hanging="420"/>
        <w:rPr>
          <w:noProof/>
        </w:rPr>
      </w:pPr>
      <w:bookmarkStart w:id="38" w:name="_ENREF_15"/>
      <w:r w:rsidRPr="008E6BFC">
        <w:rPr>
          <w:noProof/>
        </w:rPr>
        <w:t xml:space="preserve">Stephens, S. L., B. M. Collins, E. Biber, and P. Z. Fulé. 2016. US federal fire and forest policy: emphasizing resilience in dry forests. Ecosphere </w:t>
      </w:r>
      <w:r w:rsidRPr="008E6BFC">
        <w:rPr>
          <w:b/>
          <w:noProof/>
        </w:rPr>
        <w:t>7</w:t>
      </w:r>
      <w:r w:rsidRPr="008E6BFC">
        <w:rPr>
          <w:noProof/>
        </w:rPr>
        <w:t>.</w:t>
      </w:r>
      <w:bookmarkEnd w:id="38"/>
    </w:p>
    <w:p w14:paraId="29350F46" w14:textId="77777777" w:rsidR="008E6BFC" w:rsidRPr="008E6BFC" w:rsidRDefault="008E6BFC" w:rsidP="008E6BFC">
      <w:pPr>
        <w:pStyle w:val="EndNoteBibliography"/>
        <w:ind w:left="420" w:hanging="420"/>
        <w:rPr>
          <w:noProof/>
        </w:rPr>
      </w:pPr>
      <w:bookmarkStart w:id="39" w:name="_ENREF_16"/>
      <w:r w:rsidRPr="008E6BFC">
        <w:rPr>
          <w:noProof/>
        </w:rPr>
        <w:t xml:space="preserve">Westerling, A. L., and T. W. Swetnam. 2003. Interannual to decadal drought and wildfire in the western United States. EOS, Transactions American Geophysical Union </w:t>
      </w:r>
      <w:r w:rsidRPr="008E6BFC">
        <w:rPr>
          <w:b/>
          <w:noProof/>
        </w:rPr>
        <w:t>84</w:t>
      </w:r>
      <w:r w:rsidRPr="008E6BFC">
        <w:rPr>
          <w:noProof/>
        </w:rPr>
        <w:t>:545-555.</w:t>
      </w:r>
      <w:bookmarkEnd w:id="39"/>
    </w:p>
    <w:p w14:paraId="2CCB99D1" w14:textId="15B70485" w:rsidR="00B152BC" w:rsidRPr="00B152BC" w:rsidRDefault="00CC3B93" w:rsidP="008C47DE">
      <w:pPr>
        <w:spacing w:line="480" w:lineRule="auto"/>
        <w:rPr>
          <w:rFonts w:ascii="Times New Roman" w:hAnsi="Times New Roman" w:cs="Times New Roman"/>
        </w:rPr>
      </w:pPr>
      <w:r>
        <w:rPr>
          <w:rFonts w:ascii="Times New Roman" w:hAnsi="Times New Roman" w:cs="Times New Roman"/>
        </w:rPr>
        <w:fldChar w:fldCharType="end"/>
      </w:r>
    </w:p>
    <w:sectPr w:rsidR="00B152BC" w:rsidRPr="00B152BC" w:rsidSect="0075060F">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lly Thompson" w:date="2018-10-25T09:28:00Z" w:initials="ST">
    <w:p w14:paraId="5A1E33AF" w14:textId="490C03F6" w:rsidR="008E6BFC" w:rsidRDefault="008E6BFC">
      <w:pPr>
        <w:pStyle w:val="CommentText"/>
      </w:pPr>
      <w:r>
        <w:rPr>
          <w:rStyle w:val="CommentReference"/>
        </w:rPr>
        <w:annotationRef/>
      </w:r>
      <w:hyperlink r:id="rId1" w:history="1">
        <w:r w:rsidRPr="00476E03">
          <w:rPr>
            <w:rStyle w:val="Hyperlink"/>
          </w:rPr>
          <w:t>http://www.fire.ca.gov/communications/downloads/fact_sheets/Top20_Destruction.pdf</w:t>
        </w:r>
      </w:hyperlink>
      <w:r>
        <w:br/>
      </w:r>
      <w:r>
        <w:br/>
      </w:r>
      <w:r w:rsidRPr="00A1346F">
        <w:t>http://www.fire.ca.gov/communications/downloads/fact_sheets/Top20_Acres.pdf</w:t>
      </w:r>
    </w:p>
  </w:comment>
  <w:comment w:id="1" w:author="Jens Stevens" w:date="2018-09-25T17:29:00Z" w:initials="JS">
    <w:p w14:paraId="63355731" w14:textId="6E6048AF" w:rsidR="008E6BFC" w:rsidRDefault="008E6BFC">
      <w:pPr>
        <w:pStyle w:val="CommentText"/>
      </w:pPr>
      <w:r>
        <w:rPr>
          <w:rStyle w:val="CommentReference"/>
        </w:rPr>
        <w:annotationRef/>
      </w:r>
      <w:r>
        <w:t>Scott</w:t>
      </w:r>
    </w:p>
  </w:comment>
  <w:comment w:id="2" w:author="Jens Stevens" w:date="2018-09-25T17:29:00Z" w:initials="JS">
    <w:p w14:paraId="350C0998" w14:textId="5EB3BB63" w:rsidR="008E6BFC" w:rsidRDefault="008E6BFC">
      <w:pPr>
        <w:pStyle w:val="CommentText"/>
      </w:pPr>
      <w:r>
        <w:rPr>
          <w:rStyle w:val="CommentReference"/>
        </w:rPr>
        <w:annotationRef/>
      </w:r>
      <w:r>
        <w:t>Sally</w:t>
      </w:r>
    </w:p>
  </w:comment>
  <w:comment w:id="3" w:author="Jens Stevens" w:date="2018-09-25T17:29:00Z" w:initials="JS">
    <w:p w14:paraId="3AAC1ACE" w14:textId="06AF88AF" w:rsidR="008E6BFC" w:rsidRDefault="008E6BFC">
      <w:pPr>
        <w:pStyle w:val="CommentText"/>
      </w:pPr>
      <w:r>
        <w:rPr>
          <w:rStyle w:val="CommentReference"/>
        </w:rPr>
        <w:annotationRef/>
      </w:r>
      <w:r>
        <w:t>Brandon</w:t>
      </w:r>
    </w:p>
  </w:comment>
  <w:comment w:id="5" w:author="Sally Thompson" w:date="2018-10-25T15:53:00Z" w:initials="ST">
    <w:p w14:paraId="691B5617" w14:textId="50235339" w:rsidR="008E6BFC" w:rsidRDefault="008E6BFC">
      <w:pPr>
        <w:pStyle w:val="CommentText"/>
      </w:pPr>
      <w:r>
        <w:rPr>
          <w:rStyle w:val="CommentReference"/>
        </w:rPr>
        <w:annotationRef/>
      </w:r>
      <w:r>
        <w:t xml:space="preserve">Jens, this seems very sensible – is it a standard (named) method for analyzing change?  Seems like a citation </w:t>
      </w:r>
      <w:proofErr w:type="spellStart"/>
      <w:r>
        <w:t>woul</w:t>
      </w:r>
      <w:proofErr w:type="spellEnd"/>
      <w:r>
        <w:t xml:space="preserve"> be good to have…</w:t>
      </w:r>
    </w:p>
  </w:comment>
  <w:comment w:id="11" w:author="Sally Thompson" w:date="2018-10-25T12:14:00Z" w:initials="ST">
    <w:p w14:paraId="5FFD0873" w14:textId="0E043E98" w:rsidR="008E6BFC" w:rsidRDefault="008E6BFC">
      <w:pPr>
        <w:pStyle w:val="CommentText"/>
      </w:pPr>
      <w:r>
        <w:rPr>
          <w:rStyle w:val="CommentReference"/>
        </w:rPr>
        <w:annotationRef/>
      </w:r>
      <w:r>
        <w:t>Jens, I know there’s unit conversion going on here, but let’s not go crazy with the significant figures…!</w:t>
      </w:r>
    </w:p>
  </w:comment>
  <w:comment w:id="16" w:author="Jens Stevens" w:date="2018-09-25T17:56:00Z" w:initials="JS">
    <w:p w14:paraId="6B50F124" w14:textId="250E8A08" w:rsidR="008E6BFC" w:rsidRDefault="008E6BFC">
      <w:pPr>
        <w:pStyle w:val="CommentText"/>
      </w:pPr>
      <w:r>
        <w:rPr>
          <w:rStyle w:val="CommentReference"/>
        </w:rPr>
        <w:annotationRef/>
      </w:r>
      <w:r>
        <w:t>Jens will elaborate.</w:t>
      </w:r>
    </w:p>
  </w:comment>
  <w:comment w:id="17" w:author="Jens Stevens" w:date="2018-09-25T19:14:00Z" w:initials="JS">
    <w:p w14:paraId="2E3FB2DA" w14:textId="7989D557" w:rsidR="008E6BFC" w:rsidRDefault="008E6BFC">
      <w:pPr>
        <w:pStyle w:val="CommentText"/>
      </w:pPr>
      <w:r>
        <w:rPr>
          <w:rStyle w:val="CommentReference"/>
        </w:rPr>
        <w:annotationRef/>
      </w:r>
      <w:r>
        <w:t>Gabrielle</w:t>
      </w:r>
    </w:p>
  </w:comment>
  <w:comment w:id="18" w:author="Jens Stevens" w:date="2018-09-25T19:15:00Z" w:initials="JS">
    <w:p w14:paraId="14772027" w14:textId="0C0E6041" w:rsidR="008E6BFC" w:rsidRDefault="008E6BFC">
      <w:pPr>
        <w:pStyle w:val="CommentText"/>
      </w:pPr>
      <w:r>
        <w:rPr>
          <w:rStyle w:val="CommentReference"/>
        </w:rPr>
        <w:annotationRef/>
      </w:r>
      <w:r>
        <w:rPr>
          <w:rStyle w:val="CommentReference"/>
        </w:rPr>
        <w:t>Sally, Gabrielle, Katya</w:t>
      </w:r>
    </w:p>
  </w:comment>
  <w:comment w:id="19" w:author="Jens Stevens" w:date="2018-09-25T19:21:00Z" w:initials="JS">
    <w:p w14:paraId="188F215A" w14:textId="77777777" w:rsidR="00FF17D0" w:rsidRDefault="00FF17D0" w:rsidP="00FF17D0">
      <w:pPr>
        <w:pStyle w:val="CommentText"/>
      </w:pPr>
      <w:r>
        <w:rPr>
          <w:rStyle w:val="CommentReference"/>
        </w:rPr>
        <w:annotationRef/>
      </w:r>
      <w:r>
        <w:t>Interesting to think about carbon implications of this, we have a net transition from late seral stuff to early seral stuff, even without fire</w:t>
      </w:r>
    </w:p>
  </w:comment>
  <w:comment w:id="20" w:author="Jens Stevens" w:date="2018-09-25T19:22:00Z" w:initials="JS">
    <w:p w14:paraId="45FF40CD" w14:textId="77777777" w:rsidR="00FF17D0" w:rsidRDefault="00FF17D0" w:rsidP="00FF17D0">
      <w:pPr>
        <w:pStyle w:val="CommentText"/>
      </w:pPr>
      <w:r>
        <w:rPr>
          <w:rStyle w:val="CommentReference"/>
        </w:rPr>
        <w:annotationRef/>
      </w:r>
      <w:proofErr w:type="gramStart"/>
      <w:r>
        <w:t>Again</w:t>
      </w:r>
      <w:proofErr w:type="gramEnd"/>
      <w:r>
        <w:t xml:space="preserve"> with Sugarloaf being drier than </w:t>
      </w:r>
      <w:proofErr w:type="spellStart"/>
      <w:r>
        <w:t>Illilouette</w:t>
      </w:r>
      <w:proofErr w:type="spellEnd"/>
      <w:r>
        <w:t xml:space="preserve"> (we’ll need to show this, maybe with weather station data?), it seems like shrubs are much less a factor in Sugarloaf than the dry grasslands after fire. Makes for an interesting contrast with </w:t>
      </w:r>
      <w:proofErr w:type="spellStart"/>
      <w:r>
        <w:t>Illilouette</w:t>
      </w:r>
      <w:proofErr w:type="spellEnd"/>
      <w:r>
        <w:t>.</w:t>
      </w:r>
    </w:p>
  </w:comment>
  <w:comment w:id="21" w:author="Jens Stevens" w:date="2018-09-25T19:25:00Z" w:initials="JS">
    <w:p w14:paraId="6C65E0C5" w14:textId="77777777" w:rsidR="00FF17D0" w:rsidRDefault="00FF17D0" w:rsidP="00FF17D0">
      <w:pPr>
        <w:pStyle w:val="CommentText"/>
      </w:pPr>
      <w:r>
        <w:rPr>
          <w:rStyle w:val="CommentReference"/>
        </w:rPr>
        <w:annotationRef/>
      </w:r>
      <w:r>
        <w:t>Hydrological implications here, but the total area in dense meadows is such a drop in the bucket in this landscape…</w:t>
      </w:r>
    </w:p>
  </w:comment>
  <w:comment w:id="23" w:author="Jens Stevens" w:date="2018-09-25T19:32:00Z" w:initials="JS">
    <w:p w14:paraId="75E2D500" w14:textId="3776D076" w:rsidR="008E6BFC" w:rsidRDefault="008E6BFC">
      <w:pPr>
        <w:pStyle w:val="CommentText"/>
      </w:pPr>
      <w:r>
        <w:rPr>
          <w:rStyle w:val="CommentReference"/>
        </w:rPr>
        <w:annotationRef/>
      </w:r>
      <w:r>
        <w:t xml:space="preserve">May make </w:t>
      </w:r>
      <w:proofErr w:type="gramStart"/>
      <w:r>
        <w:t>this hectares</w:t>
      </w:r>
      <w:proofErr w:type="gramEnd"/>
      <w:r>
        <w:t xml:space="preserve"> eventually, but with so many small numbers here, the hectare figures would be tiny (one pixel = 0.16 ha).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1E33AF" w15:done="0"/>
  <w15:commentEx w15:paraId="63355731" w15:done="0"/>
  <w15:commentEx w15:paraId="350C0998" w15:done="0"/>
  <w15:commentEx w15:paraId="3AAC1ACE" w15:done="0"/>
  <w15:commentEx w15:paraId="691B5617" w15:done="0"/>
  <w15:commentEx w15:paraId="5FFD0873" w15:done="0"/>
  <w15:commentEx w15:paraId="6B50F124" w15:done="0"/>
  <w15:commentEx w15:paraId="2E3FB2DA" w15:done="0"/>
  <w15:commentEx w15:paraId="14772027" w15:done="0"/>
  <w15:commentEx w15:paraId="188F215A" w15:done="0"/>
  <w15:commentEx w15:paraId="45FF40CD" w15:done="0"/>
  <w15:commentEx w15:paraId="6C65E0C5" w15:done="0"/>
  <w15:commentEx w15:paraId="75E2D5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1E33AF" w16cid:durableId="1F7C0B43"/>
  <w16cid:commentId w16cid:paraId="63355731" w16cid:durableId="1F7C08D2"/>
  <w16cid:commentId w16cid:paraId="350C0998" w16cid:durableId="1F7C08D3"/>
  <w16cid:commentId w16cid:paraId="3AAC1ACE" w16cid:durableId="1F7C08D4"/>
  <w16cid:commentId w16cid:paraId="691B5617" w16cid:durableId="1F7C658C"/>
  <w16cid:commentId w16cid:paraId="5FFD0873" w16cid:durableId="1F7C320A"/>
  <w16cid:commentId w16cid:paraId="6B50F124" w16cid:durableId="1F7C08D5"/>
  <w16cid:commentId w16cid:paraId="2E3FB2DA" w16cid:durableId="1F7C08D7"/>
  <w16cid:commentId w16cid:paraId="14772027" w16cid:durableId="1F7C08D8"/>
  <w16cid:commentId w16cid:paraId="188F215A" w16cid:durableId="1F7C08D9"/>
  <w16cid:commentId w16cid:paraId="45FF40CD" w16cid:durableId="1F7C08DA"/>
  <w16cid:commentId w16cid:paraId="6C65E0C5" w16cid:durableId="1F7C08DB"/>
  <w16cid:commentId w16cid:paraId="75E2D500" w16cid:durableId="1F7C08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8F9AC" w14:textId="77777777" w:rsidR="00EA3110" w:rsidRDefault="00EA3110" w:rsidP="00D55DA2">
      <w:r>
        <w:separator/>
      </w:r>
    </w:p>
  </w:endnote>
  <w:endnote w:type="continuationSeparator" w:id="0">
    <w:p w14:paraId="2A429F85" w14:textId="77777777" w:rsidR="00EA3110" w:rsidRDefault="00EA3110"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15B7B" w14:textId="77777777" w:rsidR="008E6BFC" w:rsidRDefault="008E6BFC"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CF7365" w14:textId="77777777" w:rsidR="008E6BFC" w:rsidRDefault="008E6BFC" w:rsidP="00D55D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CF25B" w14:textId="77777777" w:rsidR="008E6BFC" w:rsidRDefault="008E6BFC"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D3A7669" w14:textId="77777777" w:rsidR="008E6BFC" w:rsidRDefault="008E6BFC" w:rsidP="00D55D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C986B" w14:textId="77777777" w:rsidR="00EA3110" w:rsidRDefault="00EA3110" w:rsidP="00D55DA2">
      <w:r>
        <w:separator/>
      </w:r>
    </w:p>
  </w:footnote>
  <w:footnote w:type="continuationSeparator" w:id="0">
    <w:p w14:paraId="28ABFE19" w14:textId="77777777" w:rsidR="00EA3110" w:rsidRDefault="00EA3110" w:rsidP="00D55D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2800E7"/>
    <w:multiLevelType w:val="hybridMultilevel"/>
    <w:tmpl w:val="9ED4A912"/>
    <w:lvl w:ilvl="0" w:tplc="8BAE1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lly Thompson">
    <w15:presenceInfo w15:providerId="AD" w15:userId="S::sallyt@berkeley.edu::d1d1f16a-ec2b-4737-9ead-11df4814808d"/>
  </w15:person>
  <w15:person w15:author="Jens Stevens">
    <w15:presenceInfo w15:providerId="Windows Live" w15:userId="ea8d6281ed9038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9sss0fpeaz5e5he5vt6vas9rrw9e05exp2xa&quot;&gt;RAPIDlibrary&lt;record-ids&gt;&lt;item&gt;1&lt;/item&gt;&lt;item&gt;2&lt;/item&gt;&lt;item&gt;6&lt;/item&gt;&lt;item&gt;7&lt;/item&gt;&lt;item&gt;8&lt;/item&gt;&lt;item&gt;9&lt;/item&gt;&lt;item&gt;10&lt;/item&gt;&lt;item&gt;11&lt;/item&gt;&lt;item&gt;13&lt;/item&gt;&lt;item&gt;33&lt;/item&gt;&lt;item&gt;34&lt;/item&gt;&lt;item&gt;35&lt;/item&gt;&lt;item&gt;36&lt;/item&gt;&lt;item&gt;38&lt;/item&gt;&lt;/record-ids&gt;&lt;/item&gt;&lt;/Libraries&gt;"/>
  </w:docVars>
  <w:rsids>
    <w:rsidRoot w:val="008C47DE"/>
    <w:rsid w:val="00003301"/>
    <w:rsid w:val="00003478"/>
    <w:rsid w:val="000034ED"/>
    <w:rsid w:val="00007270"/>
    <w:rsid w:val="00011697"/>
    <w:rsid w:val="00012955"/>
    <w:rsid w:val="00014A60"/>
    <w:rsid w:val="00021FCF"/>
    <w:rsid w:val="000234B5"/>
    <w:rsid w:val="0003234E"/>
    <w:rsid w:val="00032F37"/>
    <w:rsid w:val="00041E5E"/>
    <w:rsid w:val="0004320D"/>
    <w:rsid w:val="00044E93"/>
    <w:rsid w:val="00051899"/>
    <w:rsid w:val="00051A5D"/>
    <w:rsid w:val="000546FA"/>
    <w:rsid w:val="00057A9F"/>
    <w:rsid w:val="00061CE0"/>
    <w:rsid w:val="00065F98"/>
    <w:rsid w:val="00066F63"/>
    <w:rsid w:val="0007030B"/>
    <w:rsid w:val="0007073A"/>
    <w:rsid w:val="000732D6"/>
    <w:rsid w:val="00076EE7"/>
    <w:rsid w:val="0008070D"/>
    <w:rsid w:val="000838C2"/>
    <w:rsid w:val="00090C40"/>
    <w:rsid w:val="00090C49"/>
    <w:rsid w:val="0009214A"/>
    <w:rsid w:val="0009483D"/>
    <w:rsid w:val="000A0B47"/>
    <w:rsid w:val="000A143F"/>
    <w:rsid w:val="000A1C2E"/>
    <w:rsid w:val="000B08AB"/>
    <w:rsid w:val="000B1662"/>
    <w:rsid w:val="000B61C4"/>
    <w:rsid w:val="000B65C5"/>
    <w:rsid w:val="000B6716"/>
    <w:rsid w:val="000C4C4D"/>
    <w:rsid w:val="000D085D"/>
    <w:rsid w:val="000D21FB"/>
    <w:rsid w:val="000D2B66"/>
    <w:rsid w:val="000D434C"/>
    <w:rsid w:val="000D6138"/>
    <w:rsid w:val="000D621A"/>
    <w:rsid w:val="000E10DE"/>
    <w:rsid w:val="000E1805"/>
    <w:rsid w:val="000E26C3"/>
    <w:rsid w:val="000E7998"/>
    <w:rsid w:val="001146A6"/>
    <w:rsid w:val="00115ACD"/>
    <w:rsid w:val="00121D51"/>
    <w:rsid w:val="001301FF"/>
    <w:rsid w:val="00135306"/>
    <w:rsid w:val="00140558"/>
    <w:rsid w:val="00142C62"/>
    <w:rsid w:val="00144031"/>
    <w:rsid w:val="00145DA4"/>
    <w:rsid w:val="0014643E"/>
    <w:rsid w:val="00146F6E"/>
    <w:rsid w:val="0016145E"/>
    <w:rsid w:val="00163046"/>
    <w:rsid w:val="00166CC8"/>
    <w:rsid w:val="0017329B"/>
    <w:rsid w:val="00174497"/>
    <w:rsid w:val="00177CFF"/>
    <w:rsid w:val="00181DBD"/>
    <w:rsid w:val="00184665"/>
    <w:rsid w:val="00191F05"/>
    <w:rsid w:val="00191F4A"/>
    <w:rsid w:val="001A2965"/>
    <w:rsid w:val="001A3B97"/>
    <w:rsid w:val="001A6D0B"/>
    <w:rsid w:val="001B3AE9"/>
    <w:rsid w:val="001B67D7"/>
    <w:rsid w:val="001B79F8"/>
    <w:rsid w:val="001C2421"/>
    <w:rsid w:val="001C48C1"/>
    <w:rsid w:val="001C519A"/>
    <w:rsid w:val="001C756D"/>
    <w:rsid w:val="001D3CA8"/>
    <w:rsid w:val="001D3EE0"/>
    <w:rsid w:val="001D768E"/>
    <w:rsid w:val="001E57A1"/>
    <w:rsid w:val="001E69A9"/>
    <w:rsid w:val="001F265D"/>
    <w:rsid w:val="001F3DE4"/>
    <w:rsid w:val="00211BDE"/>
    <w:rsid w:val="00222366"/>
    <w:rsid w:val="00223D6B"/>
    <w:rsid w:val="00230B00"/>
    <w:rsid w:val="002316B0"/>
    <w:rsid w:val="002323D4"/>
    <w:rsid w:val="0023250F"/>
    <w:rsid w:val="0023430A"/>
    <w:rsid w:val="00240AA7"/>
    <w:rsid w:val="00242577"/>
    <w:rsid w:val="0024763A"/>
    <w:rsid w:val="00250334"/>
    <w:rsid w:val="00255E0B"/>
    <w:rsid w:val="002608DB"/>
    <w:rsid w:val="00261730"/>
    <w:rsid w:val="00261B20"/>
    <w:rsid w:val="00271239"/>
    <w:rsid w:val="002732F7"/>
    <w:rsid w:val="00273527"/>
    <w:rsid w:val="00273B87"/>
    <w:rsid w:val="002765BB"/>
    <w:rsid w:val="0027797B"/>
    <w:rsid w:val="00277C30"/>
    <w:rsid w:val="002807C2"/>
    <w:rsid w:val="0028531B"/>
    <w:rsid w:val="002916D7"/>
    <w:rsid w:val="002937C6"/>
    <w:rsid w:val="00293AF9"/>
    <w:rsid w:val="00296F7F"/>
    <w:rsid w:val="002A2CC8"/>
    <w:rsid w:val="002A515A"/>
    <w:rsid w:val="002A740D"/>
    <w:rsid w:val="002B1236"/>
    <w:rsid w:val="002B127C"/>
    <w:rsid w:val="002B1B0B"/>
    <w:rsid w:val="002B2E75"/>
    <w:rsid w:val="002B496E"/>
    <w:rsid w:val="002C2CA1"/>
    <w:rsid w:val="002C2E48"/>
    <w:rsid w:val="002C3E31"/>
    <w:rsid w:val="002C6D76"/>
    <w:rsid w:val="002E23F9"/>
    <w:rsid w:val="002E277E"/>
    <w:rsid w:val="002E488E"/>
    <w:rsid w:val="002F17AB"/>
    <w:rsid w:val="002F4166"/>
    <w:rsid w:val="002F4CED"/>
    <w:rsid w:val="002F5B52"/>
    <w:rsid w:val="002F5E13"/>
    <w:rsid w:val="00304322"/>
    <w:rsid w:val="00306DDE"/>
    <w:rsid w:val="0032228A"/>
    <w:rsid w:val="00330578"/>
    <w:rsid w:val="00336096"/>
    <w:rsid w:val="00345D27"/>
    <w:rsid w:val="00350309"/>
    <w:rsid w:val="00353048"/>
    <w:rsid w:val="00361115"/>
    <w:rsid w:val="00364834"/>
    <w:rsid w:val="003655A3"/>
    <w:rsid w:val="00370C5E"/>
    <w:rsid w:val="003774CC"/>
    <w:rsid w:val="00380B80"/>
    <w:rsid w:val="00383FE2"/>
    <w:rsid w:val="0039290B"/>
    <w:rsid w:val="00393BC7"/>
    <w:rsid w:val="003A6AED"/>
    <w:rsid w:val="003C77F4"/>
    <w:rsid w:val="003C7DBB"/>
    <w:rsid w:val="003D273E"/>
    <w:rsid w:val="003D4882"/>
    <w:rsid w:val="003E3E80"/>
    <w:rsid w:val="003E401C"/>
    <w:rsid w:val="003F001A"/>
    <w:rsid w:val="003F172A"/>
    <w:rsid w:val="003F4FF7"/>
    <w:rsid w:val="003F69B0"/>
    <w:rsid w:val="004049FF"/>
    <w:rsid w:val="004061B6"/>
    <w:rsid w:val="00406919"/>
    <w:rsid w:val="004152FC"/>
    <w:rsid w:val="0042022B"/>
    <w:rsid w:val="0042069B"/>
    <w:rsid w:val="00424424"/>
    <w:rsid w:val="004254BD"/>
    <w:rsid w:val="00425786"/>
    <w:rsid w:val="0043254B"/>
    <w:rsid w:val="00440373"/>
    <w:rsid w:val="004406D6"/>
    <w:rsid w:val="004450CE"/>
    <w:rsid w:val="0044673E"/>
    <w:rsid w:val="00447673"/>
    <w:rsid w:val="00452E19"/>
    <w:rsid w:val="004576CD"/>
    <w:rsid w:val="0046019A"/>
    <w:rsid w:val="00466D16"/>
    <w:rsid w:val="00467164"/>
    <w:rsid w:val="004741DE"/>
    <w:rsid w:val="0047444A"/>
    <w:rsid w:val="004826B5"/>
    <w:rsid w:val="00483902"/>
    <w:rsid w:val="00484A07"/>
    <w:rsid w:val="00485FD5"/>
    <w:rsid w:val="00490D35"/>
    <w:rsid w:val="004914A4"/>
    <w:rsid w:val="0049296C"/>
    <w:rsid w:val="0049562C"/>
    <w:rsid w:val="00496801"/>
    <w:rsid w:val="004A0BCA"/>
    <w:rsid w:val="004A7728"/>
    <w:rsid w:val="004B0395"/>
    <w:rsid w:val="004B06D0"/>
    <w:rsid w:val="004B6C15"/>
    <w:rsid w:val="004B7404"/>
    <w:rsid w:val="004C4984"/>
    <w:rsid w:val="004D26B7"/>
    <w:rsid w:val="004D2B7B"/>
    <w:rsid w:val="004E0AD9"/>
    <w:rsid w:val="004E0DE4"/>
    <w:rsid w:val="004E41F1"/>
    <w:rsid w:val="004E5E4C"/>
    <w:rsid w:val="004F14CA"/>
    <w:rsid w:val="004F1A72"/>
    <w:rsid w:val="004F5A60"/>
    <w:rsid w:val="004F664C"/>
    <w:rsid w:val="005036F2"/>
    <w:rsid w:val="00505174"/>
    <w:rsid w:val="005051F2"/>
    <w:rsid w:val="00513760"/>
    <w:rsid w:val="00516841"/>
    <w:rsid w:val="00517A95"/>
    <w:rsid w:val="00527EC9"/>
    <w:rsid w:val="00530CA1"/>
    <w:rsid w:val="00533CFE"/>
    <w:rsid w:val="005403CA"/>
    <w:rsid w:val="00542197"/>
    <w:rsid w:val="00554F03"/>
    <w:rsid w:val="005569AD"/>
    <w:rsid w:val="00561DB2"/>
    <w:rsid w:val="00566E8B"/>
    <w:rsid w:val="005702BD"/>
    <w:rsid w:val="00575E32"/>
    <w:rsid w:val="0058792C"/>
    <w:rsid w:val="00592E9E"/>
    <w:rsid w:val="005A15F0"/>
    <w:rsid w:val="005A5EE5"/>
    <w:rsid w:val="005B0769"/>
    <w:rsid w:val="005B5F6D"/>
    <w:rsid w:val="005B64EE"/>
    <w:rsid w:val="005C12F9"/>
    <w:rsid w:val="005C40A5"/>
    <w:rsid w:val="005D0B08"/>
    <w:rsid w:val="005D0DF4"/>
    <w:rsid w:val="005D3C6C"/>
    <w:rsid w:val="005E0E81"/>
    <w:rsid w:val="005E40F3"/>
    <w:rsid w:val="005E41D8"/>
    <w:rsid w:val="005E447E"/>
    <w:rsid w:val="005E4AD3"/>
    <w:rsid w:val="005E62EF"/>
    <w:rsid w:val="005F13B3"/>
    <w:rsid w:val="005F2E0F"/>
    <w:rsid w:val="005F46CE"/>
    <w:rsid w:val="005F6263"/>
    <w:rsid w:val="0060055A"/>
    <w:rsid w:val="00604D81"/>
    <w:rsid w:val="006068D8"/>
    <w:rsid w:val="00621ADE"/>
    <w:rsid w:val="00624CB7"/>
    <w:rsid w:val="00625552"/>
    <w:rsid w:val="00626985"/>
    <w:rsid w:val="00627841"/>
    <w:rsid w:val="0063201D"/>
    <w:rsid w:val="00632900"/>
    <w:rsid w:val="006428C5"/>
    <w:rsid w:val="0065240D"/>
    <w:rsid w:val="0065308B"/>
    <w:rsid w:val="00662D7B"/>
    <w:rsid w:val="00665583"/>
    <w:rsid w:val="006762A0"/>
    <w:rsid w:val="006800F7"/>
    <w:rsid w:val="00684433"/>
    <w:rsid w:val="00686FDC"/>
    <w:rsid w:val="006932E6"/>
    <w:rsid w:val="006A3DFE"/>
    <w:rsid w:val="006B0BF7"/>
    <w:rsid w:val="006B545F"/>
    <w:rsid w:val="006C1218"/>
    <w:rsid w:val="006D11A9"/>
    <w:rsid w:val="006E0810"/>
    <w:rsid w:val="006E17F3"/>
    <w:rsid w:val="006E5DA9"/>
    <w:rsid w:val="006E7CD5"/>
    <w:rsid w:val="006F0C26"/>
    <w:rsid w:val="006F2822"/>
    <w:rsid w:val="006F57A3"/>
    <w:rsid w:val="006F7E76"/>
    <w:rsid w:val="006F7FF1"/>
    <w:rsid w:val="00701169"/>
    <w:rsid w:val="00707242"/>
    <w:rsid w:val="0070726F"/>
    <w:rsid w:val="00711C83"/>
    <w:rsid w:val="00726A53"/>
    <w:rsid w:val="00732F46"/>
    <w:rsid w:val="00735092"/>
    <w:rsid w:val="00737AC6"/>
    <w:rsid w:val="00744EA8"/>
    <w:rsid w:val="007474B0"/>
    <w:rsid w:val="007475FE"/>
    <w:rsid w:val="0075060F"/>
    <w:rsid w:val="00751992"/>
    <w:rsid w:val="00767E64"/>
    <w:rsid w:val="007729A3"/>
    <w:rsid w:val="00775798"/>
    <w:rsid w:val="007769B9"/>
    <w:rsid w:val="00780E98"/>
    <w:rsid w:val="00785762"/>
    <w:rsid w:val="007866A9"/>
    <w:rsid w:val="007906BC"/>
    <w:rsid w:val="00791E03"/>
    <w:rsid w:val="00792DB5"/>
    <w:rsid w:val="00793039"/>
    <w:rsid w:val="00793A36"/>
    <w:rsid w:val="007A020F"/>
    <w:rsid w:val="007A035E"/>
    <w:rsid w:val="007A2B64"/>
    <w:rsid w:val="007A69AD"/>
    <w:rsid w:val="007B2608"/>
    <w:rsid w:val="007B2DFF"/>
    <w:rsid w:val="007B39F6"/>
    <w:rsid w:val="007B4D03"/>
    <w:rsid w:val="007B789B"/>
    <w:rsid w:val="007C04EE"/>
    <w:rsid w:val="007C15FB"/>
    <w:rsid w:val="007C2401"/>
    <w:rsid w:val="007C3289"/>
    <w:rsid w:val="007C5043"/>
    <w:rsid w:val="007C5926"/>
    <w:rsid w:val="007C6207"/>
    <w:rsid w:val="007D14DF"/>
    <w:rsid w:val="007D3A0A"/>
    <w:rsid w:val="007D6FBF"/>
    <w:rsid w:val="007E78E5"/>
    <w:rsid w:val="007F1B68"/>
    <w:rsid w:val="007F6184"/>
    <w:rsid w:val="00805AAB"/>
    <w:rsid w:val="00806C1D"/>
    <w:rsid w:val="008126F8"/>
    <w:rsid w:val="00812D8E"/>
    <w:rsid w:val="0081321A"/>
    <w:rsid w:val="00814BFA"/>
    <w:rsid w:val="00825753"/>
    <w:rsid w:val="0083110E"/>
    <w:rsid w:val="00832545"/>
    <w:rsid w:val="008325E4"/>
    <w:rsid w:val="00833C10"/>
    <w:rsid w:val="00834975"/>
    <w:rsid w:val="00834984"/>
    <w:rsid w:val="0084138A"/>
    <w:rsid w:val="008434E7"/>
    <w:rsid w:val="0085421B"/>
    <w:rsid w:val="00855601"/>
    <w:rsid w:val="00855ADD"/>
    <w:rsid w:val="008730C8"/>
    <w:rsid w:val="00882081"/>
    <w:rsid w:val="008831FA"/>
    <w:rsid w:val="008875E0"/>
    <w:rsid w:val="008901F4"/>
    <w:rsid w:val="0089044B"/>
    <w:rsid w:val="0089052E"/>
    <w:rsid w:val="008A22ED"/>
    <w:rsid w:val="008A2442"/>
    <w:rsid w:val="008A6EA3"/>
    <w:rsid w:val="008B0B1B"/>
    <w:rsid w:val="008B3812"/>
    <w:rsid w:val="008B469B"/>
    <w:rsid w:val="008B4DB3"/>
    <w:rsid w:val="008B6F6F"/>
    <w:rsid w:val="008C2638"/>
    <w:rsid w:val="008C449F"/>
    <w:rsid w:val="008C47DE"/>
    <w:rsid w:val="008C631D"/>
    <w:rsid w:val="008D1E11"/>
    <w:rsid w:val="008D3D58"/>
    <w:rsid w:val="008E0759"/>
    <w:rsid w:val="008E3A02"/>
    <w:rsid w:val="008E5FD2"/>
    <w:rsid w:val="008E6BFC"/>
    <w:rsid w:val="008F2CB8"/>
    <w:rsid w:val="009051C8"/>
    <w:rsid w:val="00906656"/>
    <w:rsid w:val="00906BCE"/>
    <w:rsid w:val="009123C1"/>
    <w:rsid w:val="009158C6"/>
    <w:rsid w:val="00922657"/>
    <w:rsid w:val="0092289A"/>
    <w:rsid w:val="009230B3"/>
    <w:rsid w:val="00927329"/>
    <w:rsid w:val="009314EC"/>
    <w:rsid w:val="0095273F"/>
    <w:rsid w:val="00965789"/>
    <w:rsid w:val="009663C4"/>
    <w:rsid w:val="0096710F"/>
    <w:rsid w:val="0096712B"/>
    <w:rsid w:val="0097114C"/>
    <w:rsid w:val="009738E8"/>
    <w:rsid w:val="009816BA"/>
    <w:rsid w:val="00981849"/>
    <w:rsid w:val="00981A4A"/>
    <w:rsid w:val="009821EE"/>
    <w:rsid w:val="00985548"/>
    <w:rsid w:val="00987ECC"/>
    <w:rsid w:val="0099322B"/>
    <w:rsid w:val="009969FC"/>
    <w:rsid w:val="009A0266"/>
    <w:rsid w:val="009A5099"/>
    <w:rsid w:val="009A601A"/>
    <w:rsid w:val="009A6239"/>
    <w:rsid w:val="009A7917"/>
    <w:rsid w:val="009B1036"/>
    <w:rsid w:val="009B1D37"/>
    <w:rsid w:val="009B2832"/>
    <w:rsid w:val="009B3B32"/>
    <w:rsid w:val="009B3F48"/>
    <w:rsid w:val="009B4CDC"/>
    <w:rsid w:val="009B4DAB"/>
    <w:rsid w:val="009B55C1"/>
    <w:rsid w:val="009C595A"/>
    <w:rsid w:val="009C5EB9"/>
    <w:rsid w:val="009D00A6"/>
    <w:rsid w:val="009D20B4"/>
    <w:rsid w:val="009D4BF7"/>
    <w:rsid w:val="009E0E8B"/>
    <w:rsid w:val="009E1323"/>
    <w:rsid w:val="009E1FB9"/>
    <w:rsid w:val="009E3E08"/>
    <w:rsid w:val="009F0BE3"/>
    <w:rsid w:val="009F37EF"/>
    <w:rsid w:val="00A0249F"/>
    <w:rsid w:val="00A1048F"/>
    <w:rsid w:val="00A121ED"/>
    <w:rsid w:val="00A1346F"/>
    <w:rsid w:val="00A20F6C"/>
    <w:rsid w:val="00A21CDA"/>
    <w:rsid w:val="00A247F8"/>
    <w:rsid w:val="00A2611B"/>
    <w:rsid w:val="00A26AED"/>
    <w:rsid w:val="00A27DF5"/>
    <w:rsid w:val="00A27F96"/>
    <w:rsid w:val="00A31394"/>
    <w:rsid w:val="00A31BE6"/>
    <w:rsid w:val="00A43BEE"/>
    <w:rsid w:val="00A44E76"/>
    <w:rsid w:val="00A46DE2"/>
    <w:rsid w:val="00A46EE4"/>
    <w:rsid w:val="00A52C94"/>
    <w:rsid w:val="00A63051"/>
    <w:rsid w:val="00A636FB"/>
    <w:rsid w:val="00A73785"/>
    <w:rsid w:val="00A77A17"/>
    <w:rsid w:val="00A839EB"/>
    <w:rsid w:val="00A91A42"/>
    <w:rsid w:val="00A9202A"/>
    <w:rsid w:val="00AA0A5E"/>
    <w:rsid w:val="00AA0F50"/>
    <w:rsid w:val="00AA3089"/>
    <w:rsid w:val="00AA48F9"/>
    <w:rsid w:val="00AA4E93"/>
    <w:rsid w:val="00AA5C93"/>
    <w:rsid w:val="00AA78F1"/>
    <w:rsid w:val="00AB1EEC"/>
    <w:rsid w:val="00AB6E59"/>
    <w:rsid w:val="00AB7402"/>
    <w:rsid w:val="00AC6212"/>
    <w:rsid w:val="00AD10CC"/>
    <w:rsid w:val="00AD3797"/>
    <w:rsid w:val="00AD5975"/>
    <w:rsid w:val="00AD5B95"/>
    <w:rsid w:val="00AD7A57"/>
    <w:rsid w:val="00AE0958"/>
    <w:rsid w:val="00AF4E1E"/>
    <w:rsid w:val="00AF76DE"/>
    <w:rsid w:val="00B055BE"/>
    <w:rsid w:val="00B060D7"/>
    <w:rsid w:val="00B12E2A"/>
    <w:rsid w:val="00B13593"/>
    <w:rsid w:val="00B152BC"/>
    <w:rsid w:val="00B15A37"/>
    <w:rsid w:val="00B16D25"/>
    <w:rsid w:val="00B25DFF"/>
    <w:rsid w:val="00B27B65"/>
    <w:rsid w:val="00B316C1"/>
    <w:rsid w:val="00B319F3"/>
    <w:rsid w:val="00B32074"/>
    <w:rsid w:val="00B342F5"/>
    <w:rsid w:val="00B36F74"/>
    <w:rsid w:val="00B424AC"/>
    <w:rsid w:val="00B525C4"/>
    <w:rsid w:val="00B52C4E"/>
    <w:rsid w:val="00B56EF7"/>
    <w:rsid w:val="00B62C24"/>
    <w:rsid w:val="00B643CC"/>
    <w:rsid w:val="00B75D81"/>
    <w:rsid w:val="00B80042"/>
    <w:rsid w:val="00B81470"/>
    <w:rsid w:val="00B84E42"/>
    <w:rsid w:val="00B91069"/>
    <w:rsid w:val="00B94CDA"/>
    <w:rsid w:val="00B94E67"/>
    <w:rsid w:val="00B959C3"/>
    <w:rsid w:val="00B95F01"/>
    <w:rsid w:val="00BA1466"/>
    <w:rsid w:val="00BA46BE"/>
    <w:rsid w:val="00BB1F84"/>
    <w:rsid w:val="00BB24D7"/>
    <w:rsid w:val="00BB35B4"/>
    <w:rsid w:val="00BC2E6C"/>
    <w:rsid w:val="00BC70AA"/>
    <w:rsid w:val="00BC79FA"/>
    <w:rsid w:val="00BD0EAC"/>
    <w:rsid w:val="00BD41B7"/>
    <w:rsid w:val="00BD5B4D"/>
    <w:rsid w:val="00BE4CCA"/>
    <w:rsid w:val="00BF161B"/>
    <w:rsid w:val="00BF7DD9"/>
    <w:rsid w:val="00C01FCA"/>
    <w:rsid w:val="00C03CE0"/>
    <w:rsid w:val="00C05904"/>
    <w:rsid w:val="00C063AF"/>
    <w:rsid w:val="00C1503E"/>
    <w:rsid w:val="00C22570"/>
    <w:rsid w:val="00C35B4F"/>
    <w:rsid w:val="00C377CA"/>
    <w:rsid w:val="00C37E3D"/>
    <w:rsid w:val="00C40B67"/>
    <w:rsid w:val="00C4360B"/>
    <w:rsid w:val="00C44245"/>
    <w:rsid w:val="00C53A96"/>
    <w:rsid w:val="00C5450E"/>
    <w:rsid w:val="00C6221E"/>
    <w:rsid w:val="00C65CA8"/>
    <w:rsid w:val="00C66BF3"/>
    <w:rsid w:val="00C748B9"/>
    <w:rsid w:val="00C91445"/>
    <w:rsid w:val="00C91E79"/>
    <w:rsid w:val="00C9780E"/>
    <w:rsid w:val="00CA5F49"/>
    <w:rsid w:val="00CC3B93"/>
    <w:rsid w:val="00CC5781"/>
    <w:rsid w:val="00CC61A1"/>
    <w:rsid w:val="00CD49F1"/>
    <w:rsid w:val="00CD5CD5"/>
    <w:rsid w:val="00CE40CC"/>
    <w:rsid w:val="00CF254C"/>
    <w:rsid w:val="00CF62F0"/>
    <w:rsid w:val="00D0563E"/>
    <w:rsid w:val="00D06315"/>
    <w:rsid w:val="00D14105"/>
    <w:rsid w:val="00D16654"/>
    <w:rsid w:val="00D20ABC"/>
    <w:rsid w:val="00D20AC0"/>
    <w:rsid w:val="00D24153"/>
    <w:rsid w:val="00D259F0"/>
    <w:rsid w:val="00D2614D"/>
    <w:rsid w:val="00D36BD2"/>
    <w:rsid w:val="00D4180B"/>
    <w:rsid w:val="00D418B6"/>
    <w:rsid w:val="00D46BB4"/>
    <w:rsid w:val="00D53BBE"/>
    <w:rsid w:val="00D55DA2"/>
    <w:rsid w:val="00D61373"/>
    <w:rsid w:val="00D628DD"/>
    <w:rsid w:val="00D65DBF"/>
    <w:rsid w:val="00D6761D"/>
    <w:rsid w:val="00D74BF2"/>
    <w:rsid w:val="00D83EE2"/>
    <w:rsid w:val="00D84B60"/>
    <w:rsid w:val="00D946B4"/>
    <w:rsid w:val="00DA0158"/>
    <w:rsid w:val="00DA409D"/>
    <w:rsid w:val="00DA6A33"/>
    <w:rsid w:val="00DA6E11"/>
    <w:rsid w:val="00DB260D"/>
    <w:rsid w:val="00DB5335"/>
    <w:rsid w:val="00DC05C2"/>
    <w:rsid w:val="00DC0835"/>
    <w:rsid w:val="00DC3403"/>
    <w:rsid w:val="00DD0876"/>
    <w:rsid w:val="00DD38BA"/>
    <w:rsid w:val="00DD7DDD"/>
    <w:rsid w:val="00DE1695"/>
    <w:rsid w:val="00DE6FC0"/>
    <w:rsid w:val="00DF10FB"/>
    <w:rsid w:val="00DF3BBF"/>
    <w:rsid w:val="00DF60B9"/>
    <w:rsid w:val="00E05715"/>
    <w:rsid w:val="00E17C98"/>
    <w:rsid w:val="00E212A6"/>
    <w:rsid w:val="00E22993"/>
    <w:rsid w:val="00E22D28"/>
    <w:rsid w:val="00E23A6A"/>
    <w:rsid w:val="00E253FE"/>
    <w:rsid w:val="00E2626C"/>
    <w:rsid w:val="00E31391"/>
    <w:rsid w:val="00E37664"/>
    <w:rsid w:val="00E46DED"/>
    <w:rsid w:val="00E51ED8"/>
    <w:rsid w:val="00E600AD"/>
    <w:rsid w:val="00E60516"/>
    <w:rsid w:val="00E62D0F"/>
    <w:rsid w:val="00E64C91"/>
    <w:rsid w:val="00E676B5"/>
    <w:rsid w:val="00E7279F"/>
    <w:rsid w:val="00E752B9"/>
    <w:rsid w:val="00E83584"/>
    <w:rsid w:val="00E864FC"/>
    <w:rsid w:val="00E95E3E"/>
    <w:rsid w:val="00EA0993"/>
    <w:rsid w:val="00EA204D"/>
    <w:rsid w:val="00EA3110"/>
    <w:rsid w:val="00EA5DDB"/>
    <w:rsid w:val="00EA6EB4"/>
    <w:rsid w:val="00EB24AE"/>
    <w:rsid w:val="00EC5AD2"/>
    <w:rsid w:val="00ED0407"/>
    <w:rsid w:val="00EE4175"/>
    <w:rsid w:val="00EE469B"/>
    <w:rsid w:val="00EF0280"/>
    <w:rsid w:val="00EF0F8D"/>
    <w:rsid w:val="00EF18DA"/>
    <w:rsid w:val="00EF3115"/>
    <w:rsid w:val="00EF4E76"/>
    <w:rsid w:val="00EF60D6"/>
    <w:rsid w:val="00F03B93"/>
    <w:rsid w:val="00F04F4A"/>
    <w:rsid w:val="00F06E99"/>
    <w:rsid w:val="00F10447"/>
    <w:rsid w:val="00F10ADE"/>
    <w:rsid w:val="00F11928"/>
    <w:rsid w:val="00F2115C"/>
    <w:rsid w:val="00F229F3"/>
    <w:rsid w:val="00F2437C"/>
    <w:rsid w:val="00F27162"/>
    <w:rsid w:val="00F35F1A"/>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7083F"/>
    <w:rsid w:val="00F74D40"/>
    <w:rsid w:val="00F93C8E"/>
    <w:rsid w:val="00FA0E07"/>
    <w:rsid w:val="00FA1320"/>
    <w:rsid w:val="00FA2603"/>
    <w:rsid w:val="00FB3C91"/>
    <w:rsid w:val="00FB4598"/>
    <w:rsid w:val="00FC3F78"/>
    <w:rsid w:val="00FC4C92"/>
    <w:rsid w:val="00FC7DD6"/>
    <w:rsid w:val="00FD55B8"/>
    <w:rsid w:val="00FD5CAC"/>
    <w:rsid w:val="00FD6F0D"/>
    <w:rsid w:val="00FE31AC"/>
    <w:rsid w:val="00FE5311"/>
    <w:rsid w:val="00FE5E96"/>
    <w:rsid w:val="00FE6DC8"/>
    <w:rsid w:val="00FE77D1"/>
    <w:rsid w:val="00FE7D99"/>
    <w:rsid w:val="00FF17D0"/>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ECFA04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62EF"/>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CC3B93"/>
    <w:pPr>
      <w:jc w:val="center"/>
    </w:pPr>
    <w:rPr>
      <w:rFonts w:ascii="Times New Roman" w:hAnsi="Times New Roman" w:cs="Times New Roman"/>
    </w:rPr>
  </w:style>
  <w:style w:type="paragraph" w:customStyle="1" w:styleId="EndNoteBibliography">
    <w:name w:val="EndNote Bibliography"/>
    <w:basedOn w:val="Normal"/>
    <w:rsid w:val="00CC3B93"/>
    <w:pPr>
      <w:spacing w:line="480" w:lineRule="auto"/>
    </w:pPr>
    <w:rPr>
      <w:rFonts w:ascii="Times New Roman" w:hAnsi="Times New Roman" w:cs="Times New Roman"/>
    </w:rPr>
  </w:style>
  <w:style w:type="character" w:styleId="UnresolvedMention">
    <w:name w:val="Unresolved Mention"/>
    <w:basedOn w:val="DefaultParagraphFont"/>
    <w:uiPriority w:val="99"/>
    <w:rsid w:val="00A134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fire.ca.gov/communications/downloads/fact_sheets/Top20_Destruction.pdf"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1.em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4.emf"/><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ens/Library/Group%20Containers/UBF8T346G9.Office/User%20Content.localized/Templates.localized/MS%20Template1%20j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MS Template1 jts.dotx</Template>
  <TotalTime>86</TotalTime>
  <Pages>20</Pages>
  <Words>4487</Words>
  <Characters>25580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30007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Sally Thompson</cp:lastModifiedBy>
  <cp:revision>4</cp:revision>
  <cp:lastPrinted>2013-12-07T23:09:00Z</cp:lastPrinted>
  <dcterms:created xsi:type="dcterms:W3CDTF">2018-10-25T16:50:00Z</dcterms:created>
  <dcterms:modified xsi:type="dcterms:W3CDTF">2018-10-25T22:56:00Z</dcterms:modified>
</cp:coreProperties>
</file>